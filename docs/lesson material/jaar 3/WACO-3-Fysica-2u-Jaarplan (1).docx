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5D465E" w:rsidR="005D465E" w:rsidP="005D465E" w:rsidRDefault="005D465E" w14:paraId="2FFC3A72" w14:textId="13E75F5C">
      <w:pPr>
        <w:pStyle w:val="Paragraaftitel"/>
      </w:pPr>
      <w:r>
        <w:t xml:space="preserve">WACO </w:t>
      </w:r>
      <w:r w:rsidR="00212248">
        <w:t>3 Fysica (</w:t>
      </w:r>
      <w:r w:rsidR="007A3295">
        <w:t>2</w:t>
      </w:r>
      <w:r w:rsidR="00212248">
        <w:t>u)</w:t>
      </w:r>
      <w:r>
        <w:t xml:space="preserve"> Jaarplan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3788"/>
      </w:tblGrid>
      <w:tr w:rsidR="005D465E" w:rsidTr="5E0B54C7" w14:paraId="377EEC5B" w14:textId="77777777">
        <w:tc>
          <w:tcPr>
            <w:tcW w:w="13788" w:type="dxa"/>
            <w:tcMar/>
          </w:tcPr>
          <w:p w:rsidRPr="005D465E" w:rsidR="005D465E" w:rsidP="005D465E" w:rsidRDefault="005D465E" w14:paraId="60F702E2" w14:textId="392A7C60">
            <w:pPr>
              <w:pStyle w:val="Plattetekst"/>
            </w:pPr>
            <w:r w:rsidR="005D465E">
              <w:rPr/>
              <w:t xml:space="preserve">Aantal lestijden </w:t>
            </w:r>
            <w:r w:rsidR="005D465E">
              <w:rPr/>
              <w:t>per</w:t>
            </w:r>
            <w:r w:rsidR="005D465E">
              <w:rPr/>
              <w:t xml:space="preserve"> week: </w:t>
            </w:r>
            <w:r w:rsidR="007A3295">
              <w:rPr/>
              <w:t>2</w:t>
            </w:r>
          </w:p>
          <w:p w:rsidR="6814E135" w:rsidP="5E0B54C7" w:rsidRDefault="6814E135" w14:paraId="69DDBDB1" w14:textId="22A8B86F">
            <w:pPr>
              <w:pStyle w:val="Plattetekst"/>
              <w:tabs>
                <w:tab w:val="left" w:leader="none" w:pos="284"/>
                <w:tab w:val="left" w:leader="none" w:pos="567"/>
                <w:tab w:val="left" w:leader="none" w:pos="851"/>
              </w:tabs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nl-NL"/>
              </w:rPr>
            </w:pPr>
            <w:r w:rsidRPr="5E0B54C7" w:rsidR="6814E13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nl-NL"/>
              </w:rPr>
              <w:t>Titel leerplan KOV: Natuurwetenschappen B+S (2de graad D-finaliteit - II-NatS-d)</w:t>
            </w:r>
          </w:p>
          <w:p w:rsidR="6814E135" w:rsidP="5E0B54C7" w:rsidRDefault="6814E135" w14:paraId="52A1A095" w14:textId="424F874B">
            <w:pPr>
              <w:pStyle w:val="Plattetekst"/>
              <w:tabs>
                <w:tab w:val="left" w:leader="none" w:pos="284"/>
                <w:tab w:val="left" w:leader="none" w:pos="567"/>
                <w:tab w:val="left" w:leader="none" w:pos="851"/>
              </w:tabs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nl-NL"/>
              </w:rPr>
            </w:pPr>
            <w:r w:rsidRPr="5E0B54C7" w:rsidR="6814E13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nl-NL"/>
              </w:rPr>
              <w:t>Titel leerplan GO: 2de graad basisvorming (doorstroomfinaliteit) + 2de graad specifiek gedeelte (cesuurdoelen)</w:t>
            </w:r>
          </w:p>
          <w:p w:rsidRPr="005D465E" w:rsidR="005D465E" w:rsidP="005D465E" w:rsidRDefault="005D465E" w14:paraId="69CBD90B" w14:textId="7C7FA975">
            <w:pPr>
              <w:pStyle w:val="Plattetekst"/>
            </w:pPr>
            <w:r w:rsidR="005D465E">
              <w:rPr/>
              <w:t>Leerwerkboek: W</w:t>
            </w:r>
            <w:r w:rsidR="00212248">
              <w:rPr/>
              <w:t>ACO</w:t>
            </w:r>
            <w:r w:rsidR="005D465E">
              <w:rPr/>
              <w:t xml:space="preserve"> 3</w:t>
            </w:r>
            <w:r w:rsidR="00AD5A96">
              <w:rPr/>
              <w:t xml:space="preserve"> </w:t>
            </w:r>
            <w:r w:rsidR="59B7AEFC">
              <w:rPr/>
              <w:t xml:space="preserve">Fysica </w:t>
            </w:r>
            <w:r w:rsidR="00AD5A96">
              <w:rPr/>
              <w:t>2u</w:t>
            </w:r>
          </w:p>
          <w:p w:rsidRPr="005D465E" w:rsidR="005D465E" w:rsidP="005D465E" w:rsidRDefault="005D465E" w14:paraId="4C527282" w14:textId="6E82946F">
            <w:pPr>
              <w:pStyle w:val="Plattetekst"/>
            </w:pPr>
            <w:r w:rsidRPr="005D465E">
              <w:t>Leerkracht :</w:t>
            </w:r>
            <w:r w:rsidRPr="005D465E">
              <w:rPr>
                <w:u w:val="single"/>
              </w:rPr>
              <w:tab/>
            </w:r>
            <w:r w:rsidRPr="005D465E">
              <w:rPr>
                <w:u w:val="single"/>
              </w:rPr>
              <w:tab/>
            </w:r>
            <w:r w:rsidRPr="005D465E">
              <w:rPr>
                <w:u w:val="single"/>
              </w:rPr>
              <w:tab/>
            </w:r>
            <w:r w:rsidRPr="005D465E">
              <w:rPr>
                <w:u w:val="single"/>
              </w:rPr>
              <w:tab/>
            </w:r>
            <w:r w:rsidRPr="005D465E">
              <w:rPr>
                <w:u w:val="single"/>
              </w:rPr>
              <w:tab/>
            </w:r>
            <w:r w:rsidRPr="005D465E">
              <w:rPr>
                <w:u w:val="single"/>
              </w:rPr>
              <w:tab/>
            </w:r>
            <w:r w:rsidRPr="005D465E">
              <w:rPr>
                <w:u w:val="single"/>
              </w:rPr>
              <w:tab/>
            </w:r>
            <w:r w:rsidRPr="005D465E"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Pr="007D52FE" w:rsidR="007D52FE" w:rsidP="007D52FE" w:rsidRDefault="005D465E" w14:paraId="0061802D" w14:textId="5C5B614E">
            <w:pPr>
              <w:pStyle w:val="Plattetekst"/>
              <w:spacing w:after="240"/>
              <w:rPr>
                <w:u w:val="single"/>
              </w:rPr>
            </w:pPr>
            <w:r w:rsidRPr="005D465E">
              <w:t>Onderwijsinstelling :</w:t>
            </w:r>
            <w:r w:rsidRPr="005D465E">
              <w:rPr>
                <w:u w:val="single"/>
              </w:rPr>
              <w:tab/>
            </w:r>
            <w:r w:rsidRPr="005D465E">
              <w:rPr>
                <w:u w:val="single"/>
              </w:rPr>
              <w:tab/>
            </w:r>
            <w:r w:rsidRPr="005D465E">
              <w:rPr>
                <w:u w:val="single"/>
              </w:rPr>
              <w:tab/>
            </w:r>
            <w:r w:rsidRPr="005D465E">
              <w:rPr>
                <w:u w:val="single"/>
              </w:rPr>
              <w:tab/>
            </w:r>
            <w:r w:rsidRPr="005D465E">
              <w:rPr>
                <w:u w:val="single"/>
              </w:rPr>
              <w:tab/>
            </w:r>
            <w:r w:rsidRPr="005D465E">
              <w:rPr>
                <w:u w:val="single"/>
              </w:rPr>
              <w:tab/>
            </w:r>
            <w:r w:rsidRPr="005D465E"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</w:tc>
      </w:tr>
    </w:tbl>
    <w:p w:rsidR="005D465E" w:rsidP="005D465E" w:rsidRDefault="005D465E" w14:paraId="7624B2E6" w14:textId="041483CD">
      <w:pPr>
        <w:pStyle w:val="Plattetekst"/>
      </w:pPr>
    </w:p>
    <w:tbl>
      <w:tblPr>
        <w:tblStyle w:val="Tabelraster"/>
        <w:tblW w:w="13930" w:type="dxa"/>
        <w:tblLook w:val="04A0" w:firstRow="1" w:lastRow="0" w:firstColumn="1" w:lastColumn="0" w:noHBand="0" w:noVBand="1"/>
      </w:tblPr>
      <w:tblGrid>
        <w:gridCol w:w="2529"/>
        <w:gridCol w:w="1434"/>
        <w:gridCol w:w="1433"/>
        <w:gridCol w:w="2560"/>
        <w:gridCol w:w="2560"/>
        <w:gridCol w:w="3414"/>
      </w:tblGrid>
      <w:tr w:rsidR="00FB5375" w:rsidTr="5E0B54C7" w14:paraId="53F2F1C1" w14:textId="77777777">
        <w:trPr>
          <w:trHeight w:val="300"/>
        </w:trPr>
        <w:tc>
          <w:tcPr>
            <w:tcW w:w="2529" w:type="dxa"/>
            <w:shd w:val="clear" w:color="auto" w:fill="EDEDED" w:themeFill="accent3" w:themeFillTint="33"/>
            <w:tcMar/>
          </w:tcPr>
          <w:p w:rsidR="00FB5375" w:rsidP="004D6CE9" w:rsidRDefault="00FB5375" w14:paraId="5A8A7A0D" w14:textId="430F3E6F">
            <w:pPr>
              <w:pStyle w:val="Plattetekst"/>
              <w:spacing w:line="276" w:lineRule="auto"/>
            </w:pPr>
            <w:r>
              <w:t>Lesinhoud</w:t>
            </w:r>
          </w:p>
        </w:tc>
        <w:tc>
          <w:tcPr>
            <w:tcW w:w="1434" w:type="dxa"/>
            <w:shd w:val="clear" w:color="auto" w:fill="EDEDED" w:themeFill="accent3" w:themeFillTint="33"/>
            <w:tcMar/>
          </w:tcPr>
          <w:p w:rsidR="5E0B54C7" w:rsidP="5E0B54C7" w:rsidRDefault="5E0B54C7" w14:paraId="30C51B5F" w14:textId="583DBFCB">
            <w:pPr>
              <w:pStyle w:val="Tabelplattetekst"/>
              <w:spacing w:line="280" w:lineRule="exact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E0B54C7" w:rsidR="5E0B54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nl-NL"/>
              </w:rPr>
              <w:t>Lesuren</w:t>
            </w:r>
          </w:p>
        </w:tc>
        <w:tc>
          <w:tcPr>
            <w:tcW w:w="1433" w:type="dxa"/>
            <w:shd w:val="clear" w:color="auto" w:fill="EDEDED" w:themeFill="accent3" w:themeFillTint="33"/>
            <w:tcMar/>
          </w:tcPr>
          <w:p w:rsidR="5E0B54C7" w:rsidP="5E0B54C7" w:rsidRDefault="5E0B54C7" w14:paraId="459411FF" w14:textId="5AB422EA">
            <w:pPr>
              <w:pStyle w:val="Tabelplattetekst"/>
              <w:spacing w:line="280" w:lineRule="exact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nl-NL"/>
              </w:rPr>
            </w:pPr>
            <w:r w:rsidRPr="5E0B54C7" w:rsidR="5E0B54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nl-NL"/>
              </w:rPr>
              <w:t>MD</w:t>
            </w:r>
            <w:r w:rsidRPr="5E0B54C7" w:rsidR="4B349CC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nl-NL"/>
              </w:rPr>
              <w:t xml:space="preserve"> /</w:t>
            </w:r>
            <w:r w:rsidRPr="5E0B54C7" w:rsidR="4B349CC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nl-NL"/>
              </w:rPr>
              <w:t xml:space="preserve"> </w:t>
            </w:r>
            <w:r w:rsidRPr="5E0B54C7" w:rsidR="4B349CC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nl-NL"/>
              </w:rPr>
              <w:t>CD</w:t>
            </w:r>
          </w:p>
          <w:p w:rsidR="5E0B54C7" w:rsidP="5E0B54C7" w:rsidRDefault="5E0B54C7" w14:paraId="68097416" w14:textId="2E7686B6">
            <w:pPr>
              <w:pStyle w:val="Tabelplattetekst"/>
              <w:spacing w:line="280" w:lineRule="exact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0"/>
                <w:szCs w:val="20"/>
              </w:rPr>
            </w:pPr>
            <w:r w:rsidRPr="5E0B54C7" w:rsidR="5E0B54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0"/>
                <w:szCs w:val="20"/>
                <w:lang w:val="nl-NL"/>
              </w:rPr>
              <w:t>STEM MD</w:t>
            </w:r>
          </w:p>
        </w:tc>
        <w:tc>
          <w:tcPr>
            <w:tcW w:w="2560" w:type="dxa"/>
            <w:shd w:val="clear" w:color="auto" w:fill="EDEDED" w:themeFill="accent3" w:themeFillTint="33"/>
            <w:tcMar/>
          </w:tcPr>
          <w:p w:rsidR="5E0B54C7" w:rsidP="5E0B54C7" w:rsidRDefault="5E0B54C7" w14:paraId="2B0026F0" w14:textId="404888D9">
            <w:pPr>
              <w:pStyle w:val="Tabelplattetekst"/>
              <w:spacing w:line="280" w:lineRule="exact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E0B54C7" w:rsidR="5E0B54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nl-NL"/>
              </w:rPr>
              <w:t>LPD KO</w:t>
            </w:r>
            <w:r w:rsidRPr="5E0B54C7" w:rsidR="1F5F4DC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nl-NL"/>
              </w:rPr>
              <w:t>V</w:t>
            </w:r>
          </w:p>
        </w:tc>
        <w:tc>
          <w:tcPr>
            <w:tcW w:w="2560" w:type="dxa"/>
            <w:shd w:val="clear" w:color="auto" w:fill="EDEDED" w:themeFill="accent3" w:themeFillTint="33"/>
            <w:tcMar/>
          </w:tcPr>
          <w:p w:rsidR="1F5F4DC8" w:rsidP="5E0B54C7" w:rsidRDefault="1F5F4DC8" w14:paraId="3FA0D33E" w14:textId="64B78722">
            <w:pPr>
              <w:pStyle w:val="Tabelplattetekst"/>
              <w:spacing w:line="280" w:lineRule="exact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E0B54C7" w:rsidR="1F5F4DC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nl-NL"/>
              </w:rPr>
              <w:t>LPD GO!</w:t>
            </w:r>
          </w:p>
          <w:p w:rsidR="5E0B54C7" w:rsidP="5E0B54C7" w:rsidRDefault="5E0B54C7" w14:paraId="4A52AC31" w14:textId="4BCE74EB">
            <w:pPr>
              <w:pStyle w:val="Tabelplattetekst"/>
              <w:spacing w:line="280" w:lineRule="exact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nl-NL"/>
              </w:rPr>
            </w:pPr>
          </w:p>
        </w:tc>
        <w:tc>
          <w:tcPr>
            <w:tcW w:w="3414" w:type="dxa"/>
            <w:shd w:val="clear" w:color="auto" w:fill="EDEDED" w:themeFill="accent3" w:themeFillTint="33"/>
            <w:tcMar/>
          </w:tcPr>
          <w:p w:rsidR="1F5F4DC8" w:rsidP="5E0B54C7" w:rsidRDefault="1F5F4DC8" w14:paraId="156B03C6" w14:textId="618164E1">
            <w:pPr>
              <w:pStyle w:val="Tabelplattetekst"/>
              <w:spacing w:line="280" w:lineRule="exact"/>
            </w:pPr>
            <w:r w:rsidRPr="5E0B54C7" w:rsidR="1F5F4DC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nl-NL"/>
              </w:rPr>
              <w:t>Agenda / Opmerkingen</w:t>
            </w:r>
          </w:p>
          <w:p w:rsidR="5E0B54C7" w:rsidP="5E0B54C7" w:rsidRDefault="5E0B54C7" w14:paraId="7B8E5BF1" w14:textId="3D77C1A9">
            <w:pPr>
              <w:pStyle w:val="Tabelplattetekst"/>
              <w:spacing w:line="280" w:lineRule="exact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nl-NL"/>
              </w:rPr>
            </w:pPr>
          </w:p>
        </w:tc>
      </w:tr>
      <w:tr w:rsidRPr="00D8180E" w:rsidR="007A3295" w:rsidTr="5E0B54C7" w14:paraId="4883D4B9" w14:textId="77777777">
        <w:trPr>
          <w:trHeight w:val="300"/>
        </w:trPr>
        <w:tc>
          <w:tcPr>
            <w:tcW w:w="2529" w:type="dxa"/>
            <w:shd w:val="clear" w:color="auto" w:fill="E2EFD9" w:themeFill="accent6" w:themeFillTint="33"/>
            <w:tcMar/>
          </w:tcPr>
          <w:p w:rsidRPr="00E84F4E" w:rsidR="007A3295" w:rsidP="5E0B54C7" w:rsidRDefault="007A3295" w14:paraId="4872C46B" w14:textId="79813197">
            <w:pPr>
              <w:pStyle w:val="Tabelplattetekst"/>
              <w:spacing w:line="276" w:lineRule="auto"/>
              <w:rPr>
                <w:rFonts w:cs="Arial"/>
                <w:b w:val="1"/>
                <w:bCs w:val="1"/>
                <w:color w:val="auto"/>
              </w:rPr>
            </w:pPr>
            <w:r w:rsidRPr="5E0B54C7" w:rsidR="007A3295">
              <w:rPr>
                <w:rFonts w:cs="Arial"/>
                <w:b w:val="1"/>
                <w:bCs w:val="1"/>
                <w:color w:val="auto"/>
              </w:rPr>
              <w:t xml:space="preserve">Thema </w:t>
            </w:r>
            <w:r w:rsidRPr="5E0B54C7" w:rsidR="4AF8D422">
              <w:rPr>
                <w:rFonts w:cs="Arial"/>
                <w:b w:val="1"/>
                <w:bCs w:val="1"/>
                <w:color w:val="auto"/>
              </w:rPr>
              <w:t>1</w:t>
            </w:r>
            <w:r w:rsidRPr="5E0B54C7" w:rsidR="007A3295">
              <w:rPr>
                <w:rFonts w:cs="Arial"/>
                <w:b w:val="1"/>
                <w:bCs w:val="1"/>
                <w:color w:val="auto"/>
              </w:rPr>
              <w:t xml:space="preserve">: </w:t>
            </w:r>
            <w:r w:rsidRPr="5E0B54C7" w:rsidR="007A3295">
              <w:rPr>
                <w:rFonts w:cs="Arial"/>
                <w:b w:val="1"/>
                <w:bCs w:val="1"/>
                <w:color w:val="auto"/>
              </w:rPr>
              <w:t>Blinding</w:t>
            </w:r>
            <w:r w:rsidRPr="5E0B54C7" w:rsidR="007A3295">
              <w:rPr>
                <w:rFonts w:cs="Arial"/>
                <w:b w:val="1"/>
                <w:bCs w:val="1"/>
                <w:color w:val="auto"/>
              </w:rPr>
              <w:t xml:space="preserve"> </w:t>
            </w:r>
            <w:r w:rsidRPr="5E0B54C7" w:rsidR="007A3295">
              <w:rPr>
                <w:rFonts w:cs="Arial"/>
                <w:b w:val="1"/>
                <w:bCs w:val="1"/>
                <w:color w:val="auto"/>
              </w:rPr>
              <w:t>lights</w:t>
            </w:r>
          </w:p>
          <w:p w:rsidRPr="000A41F7" w:rsidR="007A3295" w:rsidP="5E0B54C7" w:rsidRDefault="007A3295" w14:paraId="5C287EC6" w14:textId="7855C23D" w14:noSpellErr="1">
            <w:pPr>
              <w:pStyle w:val="Tabelplattetekst"/>
              <w:spacing w:line="276" w:lineRule="auto"/>
              <w:rPr>
                <w:rFonts w:cs="Arial"/>
                <w:b w:val="1"/>
                <w:bCs w:val="1"/>
                <w:color w:val="auto"/>
                <w:sz w:val="18"/>
                <w:szCs w:val="18"/>
              </w:rPr>
            </w:pPr>
            <w:r w:rsidRPr="5E0B54C7" w:rsidR="007A3295">
              <w:rPr>
                <w:rFonts w:cs="Arial"/>
                <w:b w:val="1"/>
                <w:bCs w:val="1"/>
                <w:color w:val="auto"/>
                <w:sz w:val="18"/>
                <w:szCs w:val="18"/>
              </w:rPr>
              <w:t>Optische fenomenen</w:t>
            </w:r>
          </w:p>
          <w:p w:rsidRPr="004D6CE9" w:rsidR="007A3295" w:rsidP="000A41F7" w:rsidRDefault="007A3295" w14:paraId="75E6270B" w14:textId="77777777">
            <w:pPr>
              <w:pStyle w:val="Tabelplattetekst"/>
            </w:pPr>
          </w:p>
          <w:p w:rsidRPr="004D6CE9" w:rsidR="007A3295" w:rsidP="000A41F7" w:rsidRDefault="007A3295" w14:paraId="1974C510" w14:textId="77777777">
            <w:pPr>
              <w:pStyle w:val="Tabelplattetekst"/>
            </w:pPr>
            <w:r w:rsidRPr="004D6CE9">
              <w:t>Check-in</w:t>
            </w:r>
          </w:p>
          <w:p w:rsidRPr="004D6CE9" w:rsidR="007A3295" w:rsidP="000A41F7" w:rsidRDefault="007A3295" w14:paraId="2FB8B83A" w14:textId="77777777">
            <w:pPr>
              <w:pStyle w:val="Tabelplattetekst"/>
            </w:pPr>
          </w:p>
          <w:p w:rsidRPr="004D6CE9" w:rsidR="00842713" w:rsidP="000A41F7" w:rsidRDefault="00842713" w14:paraId="149170C5" w14:textId="02AEE1D6">
            <w:pPr>
              <w:pStyle w:val="Tabelplattetekst"/>
            </w:pPr>
            <w:r w:rsidRPr="004D6CE9">
              <w:rPr>
                <w:u w:val="single"/>
              </w:rPr>
              <w:t>Hoofdstuk 1</w:t>
            </w:r>
            <w:r w:rsidRPr="004D6CE9" w:rsidR="006044BB">
              <w:t>:</w:t>
            </w:r>
            <w:r w:rsidRPr="004D6CE9">
              <w:t xml:space="preserve">  </w:t>
            </w:r>
            <w:r w:rsidRPr="004D6CE9">
              <w:rPr>
                <w:u w:val="single"/>
              </w:rPr>
              <w:t>Zien door licht</w:t>
            </w:r>
          </w:p>
          <w:p w:rsidR="004D6CE9" w:rsidP="000A41F7" w:rsidRDefault="00842713" w14:paraId="23FF9364" w14:textId="77777777">
            <w:pPr>
              <w:pStyle w:val="Tabelplattetekst"/>
            </w:pPr>
            <w:r w:rsidRPr="004D6CE9">
              <w:t>1.1 Lichtbronnen en donkere lichamen</w:t>
            </w:r>
          </w:p>
          <w:p w:rsidRPr="004D6CE9" w:rsidR="00842713" w:rsidP="000A41F7" w:rsidRDefault="00842713" w14:paraId="77407DA6" w14:textId="381BF7D6">
            <w:pPr>
              <w:pStyle w:val="Tabelplattetekst"/>
            </w:pPr>
            <w:r w:rsidR="1D408AF9">
              <w:rPr/>
              <w:t>1.2 Voortplanting van het licht en soorten lichtbundels</w:t>
            </w:r>
          </w:p>
          <w:p w:rsidR="2FBB1003" w:rsidP="5E0B54C7" w:rsidRDefault="2FBB1003" w14:paraId="54D359F1" w14:textId="1B36E403">
            <w:pPr>
              <w:pStyle w:val="Tabelplattetekst"/>
            </w:pPr>
            <w:r w:rsidR="2FBB1003">
              <w:rPr/>
              <w:t>1.3 Schaduwvorming</w:t>
            </w:r>
          </w:p>
          <w:p w:rsidRPr="004D6CE9" w:rsidR="00842713" w:rsidP="000A41F7" w:rsidRDefault="00842713" w14:paraId="4D38260E" w14:textId="77777777">
            <w:pPr>
              <w:pStyle w:val="Tabelplattetekst"/>
            </w:pPr>
          </w:p>
          <w:p w:rsidRPr="004D6CE9" w:rsidR="00842713" w:rsidP="000A41F7" w:rsidRDefault="00842713" w14:paraId="65DC15A3" w14:textId="2CFD9C68">
            <w:pPr>
              <w:pStyle w:val="Tabelplattetekst"/>
            </w:pPr>
            <w:r w:rsidRPr="5E0B54C7" w:rsidR="1D408AF9">
              <w:rPr>
                <w:u w:val="single"/>
              </w:rPr>
              <w:t>Hoofdstuk 2</w:t>
            </w:r>
            <w:r w:rsidR="4AB07461">
              <w:rPr/>
              <w:t>:</w:t>
            </w:r>
            <w:r w:rsidR="1D408AF9">
              <w:rPr/>
              <w:t xml:space="preserve"> </w:t>
            </w:r>
            <w:r w:rsidRPr="5E0B54C7" w:rsidR="1D408AF9">
              <w:rPr>
                <w:u w:val="single"/>
              </w:rPr>
              <w:t>Zien door weerkaatsing</w:t>
            </w:r>
          </w:p>
          <w:p w:rsidRPr="004D6CE9" w:rsidR="00842713" w:rsidP="000A41F7" w:rsidRDefault="00842713" w14:paraId="0F0E7C1F" w14:textId="7D32793C">
            <w:pPr>
              <w:pStyle w:val="Tabelplattetekst"/>
            </w:pPr>
            <w:r w:rsidR="1D408AF9">
              <w:rPr/>
              <w:t xml:space="preserve">2.1 Lichamen zien </w:t>
            </w:r>
            <w:r>
              <w:tab/>
            </w:r>
            <w:r>
              <w:tab/>
            </w:r>
          </w:p>
          <w:p w:rsidRPr="004D6CE9" w:rsidR="00842713" w:rsidP="000A41F7" w:rsidRDefault="00842713" w14:paraId="717DE16E" w14:textId="6486F4BB">
            <w:pPr>
              <w:pStyle w:val="Tabelplattetekst"/>
            </w:pPr>
            <w:r w:rsidRPr="004D6CE9">
              <w:t>2.2 Weerkaatsing op een vlak spiegelend oppervlak</w:t>
            </w:r>
            <w:r w:rsidRPr="004D6CE9">
              <w:tab/>
            </w:r>
            <w:r w:rsidRPr="004D6CE9">
              <w:tab/>
            </w:r>
            <w:r w:rsidRPr="004D6CE9">
              <w:t xml:space="preserve"> </w:t>
            </w:r>
          </w:p>
          <w:p w:rsidRPr="004D6CE9" w:rsidR="00842713" w:rsidP="000A41F7" w:rsidRDefault="00842713" w14:paraId="3A8C26F9" w14:textId="170613D0">
            <w:pPr>
              <w:pStyle w:val="Tabelplattetekst"/>
            </w:pPr>
            <w:r w:rsidR="1D408AF9">
              <w:rPr/>
              <w:t>2.3 Regelmatige en diffuse weerkaatsing</w:t>
            </w:r>
            <w:r>
              <w:tab/>
            </w:r>
          </w:p>
          <w:p w:rsidRPr="004D6CE9" w:rsidR="00842713" w:rsidP="000A41F7" w:rsidRDefault="00842713" w14:paraId="7AC4B069" w14:textId="4471E686">
            <w:pPr>
              <w:pStyle w:val="Tabelplattetekst"/>
            </w:pPr>
            <w:r w:rsidR="1D408AF9">
              <w:rPr/>
              <w:t>2.4 Kenmerken van het beeld bij de vlakke spiegel</w:t>
            </w:r>
          </w:p>
          <w:p w:rsidR="3CDDCC5D" w:rsidP="5E0B54C7" w:rsidRDefault="3CDDCC5D" w14:paraId="4F60621A" w14:textId="538E3E9D">
            <w:pPr>
              <w:pStyle w:val="Tabelplattetekst"/>
            </w:pPr>
            <w:r w:rsidR="3CDDCC5D">
              <w:rPr/>
              <w:t xml:space="preserve">2.5 </w:t>
            </w:r>
            <w:r w:rsidR="3CDDCC5D">
              <w:rPr/>
              <w:t>Gez</w:t>
            </w:r>
            <w:r w:rsidR="43A2810E">
              <w:rPr/>
              <w:t>i</w:t>
            </w:r>
            <w:r w:rsidR="3CDDCC5D">
              <w:rPr/>
              <w:t>chtsveld</w:t>
            </w:r>
            <w:r w:rsidR="3CDDCC5D">
              <w:rPr/>
              <w:t xml:space="preserve"> bij een vlakke spiegel</w:t>
            </w:r>
          </w:p>
          <w:p w:rsidRPr="004D6CE9" w:rsidR="00842713" w:rsidP="000A41F7" w:rsidRDefault="00842713" w14:paraId="0B016A7A" w14:textId="680DF6DF">
            <w:pPr>
              <w:pStyle w:val="Tabelplattetekst"/>
            </w:pPr>
            <w:r w:rsidRPr="004D6CE9">
              <w:tab/>
            </w:r>
            <w:r w:rsidRPr="004D6CE9">
              <w:tab/>
            </w:r>
          </w:p>
          <w:p w:rsidRPr="004D6CE9" w:rsidR="00842713" w:rsidP="000A41F7" w:rsidRDefault="00842713" w14:paraId="505E82E4" w14:textId="1729AC98">
            <w:pPr>
              <w:pStyle w:val="Tabelplattetekst"/>
            </w:pPr>
            <w:r w:rsidRPr="5E0B54C7" w:rsidR="1D408AF9">
              <w:rPr>
                <w:u w:val="single"/>
              </w:rPr>
              <w:t>Hoofdstuk 3</w:t>
            </w:r>
            <w:r w:rsidR="4AB07461">
              <w:rPr/>
              <w:t>:</w:t>
            </w:r>
            <w:r w:rsidR="1D408AF9">
              <w:rPr/>
              <w:t xml:space="preserve"> </w:t>
            </w:r>
            <w:r w:rsidRPr="5E0B54C7" w:rsidR="1D408AF9">
              <w:rPr>
                <w:u w:val="single"/>
              </w:rPr>
              <w:t>Lichtbreking</w:t>
            </w:r>
            <w:r>
              <w:tab/>
            </w:r>
          </w:p>
          <w:p w:rsidRPr="004D6CE9" w:rsidR="007B46A5" w:rsidP="000A41F7" w:rsidRDefault="007B46A5" w14:paraId="3F56D04E" w14:textId="77777777">
            <w:pPr>
              <w:pStyle w:val="Tabelplattetekst"/>
            </w:pPr>
          </w:p>
          <w:p w:rsidRPr="004D6CE9" w:rsidR="00842713" w:rsidP="000A41F7" w:rsidRDefault="00842713" w14:paraId="1CAC61EA" w14:textId="34CEFD37">
            <w:pPr>
              <w:pStyle w:val="Tabelplattetekst"/>
            </w:pPr>
            <w:r w:rsidRPr="004D6CE9">
              <w:rPr>
                <w:u w:val="single"/>
              </w:rPr>
              <w:t>Hoofdstuk 4</w:t>
            </w:r>
            <w:r w:rsidRPr="004D6CE9" w:rsidR="006044BB">
              <w:t>:</w:t>
            </w:r>
            <w:r w:rsidRPr="004D6CE9">
              <w:t xml:space="preserve"> </w:t>
            </w:r>
            <w:r w:rsidRPr="004D6CE9">
              <w:rPr>
                <w:u w:val="single"/>
              </w:rPr>
              <w:t>Lenzen</w:t>
            </w:r>
            <w:r w:rsidRPr="004D6CE9">
              <w:tab/>
            </w:r>
            <w:r w:rsidRPr="004D6CE9">
              <w:tab/>
            </w:r>
          </w:p>
          <w:p w:rsidRPr="004D6CE9" w:rsidR="00842713" w:rsidP="000A41F7" w:rsidRDefault="00842713" w14:paraId="234EFF69" w14:textId="593F3705">
            <w:pPr>
              <w:pStyle w:val="Tabelplattetekst"/>
            </w:pPr>
            <w:r w:rsidRPr="004D6CE9">
              <w:t>4.1 Lichtbreking bij bolle lenzen</w:t>
            </w:r>
            <w:r w:rsidRPr="004D6CE9">
              <w:tab/>
            </w:r>
            <w:r w:rsidRPr="004D6CE9">
              <w:t xml:space="preserve"> </w:t>
            </w:r>
          </w:p>
          <w:p w:rsidRPr="004D6CE9" w:rsidR="00842713" w:rsidP="000A41F7" w:rsidRDefault="00842713" w14:paraId="2C5121E3" w14:textId="52022BE0">
            <w:pPr>
              <w:pStyle w:val="Tabelplattetekst"/>
            </w:pPr>
            <w:r w:rsidRPr="004D6CE9">
              <w:t>4.2 Beeldvorming bij bolle lenzen</w:t>
            </w:r>
          </w:p>
          <w:p w:rsidRPr="004D6CE9" w:rsidR="00842713" w:rsidP="000A41F7" w:rsidRDefault="00842713" w14:paraId="74A50ADA" w14:textId="77777777">
            <w:pPr>
              <w:pStyle w:val="Tabelplattetekst"/>
            </w:pPr>
            <w:r w:rsidRPr="004D6CE9">
              <w:t>4.3 Vergrotingsfactor van een bolle lens</w:t>
            </w:r>
          </w:p>
          <w:p w:rsidRPr="004D6CE9" w:rsidR="00842713" w:rsidP="000A41F7" w:rsidRDefault="00842713" w14:paraId="37CA97C2" w14:textId="385A20B1">
            <w:pPr>
              <w:pStyle w:val="Tabelplattetekst"/>
            </w:pPr>
            <w:r w:rsidRPr="004D6CE9">
              <w:tab/>
            </w:r>
            <w:r w:rsidRPr="004D6CE9">
              <w:tab/>
            </w:r>
            <w:r w:rsidRPr="004D6CE9">
              <w:tab/>
            </w:r>
          </w:p>
          <w:p w:rsidRPr="004D6CE9" w:rsidR="00842713" w:rsidP="000A41F7" w:rsidRDefault="00842713" w14:paraId="3BE9F475" w14:textId="0B3F4B69">
            <w:pPr>
              <w:pStyle w:val="Tabelplattetekst"/>
            </w:pPr>
            <w:r w:rsidRPr="004D6CE9">
              <w:rPr>
                <w:u w:val="single"/>
              </w:rPr>
              <w:t>Hoofdstuk 5</w:t>
            </w:r>
            <w:r w:rsidRPr="004D6CE9" w:rsidR="005B0A3E">
              <w:t>:</w:t>
            </w:r>
            <w:r w:rsidRPr="004D6CE9">
              <w:t xml:space="preserve"> </w:t>
            </w:r>
            <w:r w:rsidRPr="004D6CE9">
              <w:rPr>
                <w:u w:val="single"/>
              </w:rPr>
              <w:t>Samenstelling van wit licht</w:t>
            </w:r>
            <w:r w:rsidRPr="004D6CE9">
              <w:rPr>
                <w:u w:val="single"/>
              </w:rPr>
              <w:tab/>
            </w:r>
            <w:r w:rsidRPr="004D6CE9">
              <w:tab/>
            </w:r>
            <w:r w:rsidRPr="004D6CE9">
              <w:tab/>
            </w:r>
          </w:p>
          <w:p w:rsidR="000A41F7" w:rsidP="000A41F7" w:rsidRDefault="00842713" w14:paraId="7382DFBC" w14:textId="0F0AE6D8">
            <w:pPr>
              <w:pStyle w:val="Tabelplattetekst"/>
            </w:pPr>
            <w:r w:rsidR="1D408AF9">
              <w:rPr/>
              <w:t>5.1 Kleuren in wit licht</w:t>
            </w:r>
          </w:p>
          <w:p w:rsidR="000A41F7" w:rsidP="000A41F7" w:rsidRDefault="00842713" w14:paraId="5CC03E80" w14:textId="033950BB">
            <w:pPr>
              <w:pStyle w:val="Tabelplattetekst"/>
            </w:pPr>
            <w:r w:rsidR="4A808126">
              <w:rPr/>
              <w:t>5.2 Kleur van donkere lichamen</w:t>
            </w:r>
          </w:p>
          <w:p w:rsidRPr="004D6CE9" w:rsidR="00842713" w:rsidP="000A41F7" w:rsidRDefault="00842713" w14:paraId="0F2182FC" w14:textId="1DDDB046">
            <w:pPr>
              <w:pStyle w:val="Tabelplattetekst"/>
            </w:pPr>
            <w:r w:rsidRPr="004D6CE9">
              <w:tab/>
            </w:r>
            <w:r w:rsidRPr="004D6CE9">
              <w:tab/>
            </w:r>
          </w:p>
          <w:p w:rsidRPr="004D6CE9" w:rsidR="007A3295" w:rsidP="000A41F7" w:rsidRDefault="007A3295" w14:paraId="57592332" w14:textId="77777777">
            <w:pPr>
              <w:pStyle w:val="Tabelplattetekst"/>
            </w:pPr>
            <w:r w:rsidRPr="004D6CE9">
              <w:t>Samenvatting + check out</w:t>
            </w:r>
          </w:p>
          <w:p w:rsidRPr="004D6CE9" w:rsidR="00842713" w:rsidP="000A41F7" w:rsidRDefault="00842713" w14:paraId="04D3430C" w14:textId="6DEDD033">
            <w:pPr>
              <w:pStyle w:val="Tabelplattetekst"/>
            </w:pPr>
          </w:p>
        </w:tc>
        <w:tc>
          <w:tcPr>
            <w:tcW w:w="1434" w:type="dxa"/>
            <w:tcMar/>
          </w:tcPr>
          <w:p w:rsidRPr="004D6CE9" w:rsidR="007A3295" w:rsidP="007B46A5" w:rsidRDefault="001757E8" w14:paraId="33B2E2E2" w14:textId="1C07DC03">
            <w:pPr>
              <w:pStyle w:val="Tabelplattetekst"/>
            </w:pPr>
            <w:r w:rsidR="2B2CDC4D">
              <w:rPr/>
              <w:t>1</w:t>
            </w:r>
            <w:r w:rsidR="1F0BC990">
              <w:rPr/>
              <w:t>3</w:t>
            </w:r>
            <w:r w:rsidR="2E39D197">
              <w:rPr/>
              <w:t xml:space="preserve"> les</w:t>
            </w:r>
            <w:r w:rsidR="2B2CDC4D">
              <w:rPr/>
              <w:t>u</w:t>
            </w:r>
            <w:r w:rsidR="2E39D197">
              <w:rPr/>
              <w:t>ren (</w:t>
            </w:r>
            <w:r w:rsidR="5B1207D3">
              <w:rPr/>
              <w:t>totaal)</w:t>
            </w:r>
          </w:p>
          <w:p w:rsidRPr="004D6CE9" w:rsidR="001757E8" w:rsidP="007B46A5" w:rsidRDefault="001757E8" w14:paraId="30F9F837" w14:textId="77777777">
            <w:pPr>
              <w:pStyle w:val="Tabelplattetekst"/>
            </w:pPr>
          </w:p>
          <w:p w:rsidR="000A41F7" w:rsidP="007B46A5" w:rsidRDefault="000A41F7" w14:paraId="5A4264AB" w14:textId="401CD049">
            <w:pPr>
              <w:pStyle w:val="Tabelplattetekst"/>
            </w:pPr>
          </w:p>
          <w:p w:rsidRPr="004D6CE9" w:rsidR="000A41F7" w:rsidP="007B46A5" w:rsidRDefault="000A41F7" w14:paraId="2C6F4408" w14:textId="77777777">
            <w:pPr>
              <w:pStyle w:val="Tabelplattetekst"/>
            </w:pPr>
          </w:p>
          <w:p w:rsidRPr="004D6CE9" w:rsidR="00E909FF" w:rsidP="007B46A5" w:rsidRDefault="003A2166" w14:paraId="4EE6DC8F" w14:textId="5818BB17">
            <w:pPr>
              <w:pStyle w:val="Tabelplattetekst"/>
            </w:pPr>
            <w:r w:rsidR="7B0215EF">
              <w:rPr/>
              <w:t>2</w:t>
            </w:r>
            <w:r w:rsidR="442E888A">
              <w:rPr/>
              <w:t>u</w:t>
            </w:r>
          </w:p>
          <w:p w:rsidRPr="004D6CE9" w:rsidR="00E909FF" w:rsidP="007B46A5" w:rsidRDefault="00E909FF" w14:paraId="148441CF" w14:textId="77777777">
            <w:pPr>
              <w:pStyle w:val="Tabelplattetekst"/>
            </w:pPr>
          </w:p>
          <w:p w:rsidRPr="004D6CE9" w:rsidR="00E909FF" w:rsidP="007B46A5" w:rsidRDefault="00E909FF" w14:paraId="36C4F8AB" w14:textId="40629AB4">
            <w:pPr>
              <w:pStyle w:val="Tabelplattetekst"/>
            </w:pPr>
          </w:p>
          <w:p w:rsidRPr="004D6CE9" w:rsidR="00E909FF" w:rsidP="007B46A5" w:rsidRDefault="00E909FF" w14:paraId="1DD2AABA" w14:textId="77777777">
            <w:pPr>
              <w:pStyle w:val="Tabelplattetekst"/>
            </w:pPr>
          </w:p>
          <w:p w:rsidR="00E909FF" w:rsidP="007B46A5" w:rsidRDefault="00E909FF" w14:paraId="4AF12C35" w14:textId="1F659B13" w14:noSpellErr="1">
            <w:pPr>
              <w:pStyle w:val="Tabelplattetekst"/>
            </w:pPr>
          </w:p>
          <w:p w:rsidR="5E0B54C7" w:rsidP="5E0B54C7" w:rsidRDefault="5E0B54C7" w14:paraId="52B5F7CE" w14:textId="41AA6A5C">
            <w:pPr>
              <w:pStyle w:val="Tabelplattetekst"/>
            </w:pPr>
          </w:p>
          <w:p w:rsidR="5E0B54C7" w:rsidP="5E0B54C7" w:rsidRDefault="5E0B54C7" w14:paraId="4CF7841D" w14:textId="6152BED9">
            <w:pPr>
              <w:pStyle w:val="Tabelplattetekst"/>
            </w:pPr>
          </w:p>
          <w:p w:rsidR="5E0B54C7" w:rsidP="5E0B54C7" w:rsidRDefault="5E0B54C7" w14:paraId="15C605B2" w14:textId="1D297451">
            <w:pPr>
              <w:pStyle w:val="Tabelplattetekst"/>
            </w:pPr>
          </w:p>
          <w:p w:rsidRPr="004D6CE9" w:rsidR="004D6CE9" w:rsidP="007B46A5" w:rsidRDefault="004D6CE9" w14:paraId="17FAD9F5" w14:textId="77777777">
            <w:pPr>
              <w:pStyle w:val="Tabelplattetekst"/>
            </w:pPr>
          </w:p>
          <w:p w:rsidRPr="004D6CE9" w:rsidR="00E909FF" w:rsidP="007B46A5" w:rsidRDefault="003A2166" w14:paraId="3F476486" w14:textId="205E2138">
            <w:pPr>
              <w:pStyle w:val="Tabelplattetekst"/>
            </w:pPr>
            <w:r w:rsidRPr="004D6CE9">
              <w:t>4u</w:t>
            </w:r>
          </w:p>
          <w:p w:rsidRPr="004D6CE9" w:rsidR="00E909FF" w:rsidP="007B46A5" w:rsidRDefault="00E909FF" w14:paraId="56C03758" w14:textId="77777777">
            <w:pPr>
              <w:pStyle w:val="Tabelplattetekst"/>
            </w:pPr>
          </w:p>
          <w:p w:rsidRPr="004D6CE9" w:rsidR="00E909FF" w:rsidP="007B46A5" w:rsidRDefault="00E909FF" w14:paraId="61A2522B" w14:textId="752ABC55">
            <w:pPr>
              <w:pStyle w:val="Tabelplattetekst"/>
            </w:pPr>
          </w:p>
          <w:p w:rsidRPr="004D6CE9" w:rsidR="00E909FF" w:rsidP="007B46A5" w:rsidRDefault="00E909FF" w14:paraId="7DF3E25E" w14:textId="0878697B">
            <w:pPr>
              <w:pStyle w:val="Tabelplattetekst"/>
            </w:pPr>
          </w:p>
          <w:p w:rsidRPr="004D6CE9" w:rsidR="00E909FF" w:rsidP="007B46A5" w:rsidRDefault="00E909FF" w14:paraId="0A1E57ED" w14:textId="77777777">
            <w:pPr>
              <w:pStyle w:val="Tabelplattetekst"/>
            </w:pPr>
          </w:p>
          <w:p w:rsidRPr="004D6CE9" w:rsidR="00E909FF" w:rsidP="007B46A5" w:rsidRDefault="00E909FF" w14:paraId="64234B7A" w14:textId="283C80C6">
            <w:pPr>
              <w:pStyle w:val="Tabelplattetekst"/>
            </w:pPr>
          </w:p>
          <w:p w:rsidRPr="004D6CE9" w:rsidR="00E909FF" w:rsidP="007B46A5" w:rsidRDefault="00E909FF" w14:paraId="3D17D34B" w14:textId="1FABF29A">
            <w:pPr>
              <w:pStyle w:val="Tabelplattetekst"/>
            </w:pPr>
          </w:p>
          <w:p w:rsidRPr="004D6CE9" w:rsidR="00E909FF" w:rsidP="007B46A5" w:rsidRDefault="00E909FF" w14:paraId="7F68DE2C" w14:textId="77777777" w14:noSpellErr="1">
            <w:pPr>
              <w:pStyle w:val="Tabelplattetekst"/>
            </w:pPr>
          </w:p>
          <w:p w:rsidR="5E0B54C7" w:rsidP="5E0B54C7" w:rsidRDefault="5E0B54C7" w14:paraId="588D6748" w14:textId="5F4AD247">
            <w:pPr>
              <w:pStyle w:val="Tabelplattetekst"/>
            </w:pPr>
          </w:p>
          <w:p w:rsidR="5E0B54C7" w:rsidP="5E0B54C7" w:rsidRDefault="5E0B54C7" w14:paraId="5EDD7FFC" w14:textId="1DA30B11">
            <w:pPr>
              <w:pStyle w:val="Tabelplattetekst"/>
            </w:pPr>
          </w:p>
          <w:p w:rsidR="5E0B54C7" w:rsidP="5E0B54C7" w:rsidRDefault="5E0B54C7" w14:paraId="5F1189D5" w14:textId="6AD34C15">
            <w:pPr>
              <w:pStyle w:val="Tabelplattetekst"/>
            </w:pPr>
          </w:p>
          <w:p w:rsidR="5E0B54C7" w:rsidP="5E0B54C7" w:rsidRDefault="5E0B54C7" w14:paraId="7A74EFB8" w14:textId="7263845B">
            <w:pPr>
              <w:pStyle w:val="Tabelplattetekst"/>
            </w:pPr>
          </w:p>
          <w:p w:rsidR="5E0B54C7" w:rsidP="5E0B54C7" w:rsidRDefault="5E0B54C7" w14:paraId="0737F894" w14:textId="23A3ED45">
            <w:pPr>
              <w:pStyle w:val="Tabelplattetekst"/>
            </w:pPr>
          </w:p>
          <w:p w:rsidR="5E0B54C7" w:rsidP="5E0B54C7" w:rsidRDefault="5E0B54C7" w14:paraId="7EB83B96" w14:textId="5BE058E4">
            <w:pPr>
              <w:pStyle w:val="Tabelplattetekst"/>
            </w:pPr>
          </w:p>
          <w:p w:rsidRPr="004D6CE9" w:rsidR="00E909FF" w:rsidP="007B46A5" w:rsidRDefault="00E909FF" w14:paraId="710CE876" w14:textId="77777777">
            <w:pPr>
              <w:pStyle w:val="Tabelplattetekst"/>
            </w:pPr>
          </w:p>
          <w:p w:rsidRPr="004D6CE9" w:rsidR="00E909FF" w:rsidP="007B46A5" w:rsidRDefault="00E909FF" w14:paraId="6274637F" w14:textId="77777777">
            <w:pPr>
              <w:pStyle w:val="Tabelplattetekst"/>
            </w:pPr>
          </w:p>
          <w:p w:rsidRPr="004D6CE9" w:rsidR="00E909FF" w:rsidP="007B46A5" w:rsidRDefault="003A2166" w14:paraId="4A12D011" w14:textId="21FC0F43">
            <w:pPr>
              <w:pStyle w:val="Tabelplattetekst"/>
            </w:pPr>
            <w:r w:rsidR="0861C9AD">
              <w:rPr/>
              <w:t>2u</w:t>
            </w:r>
          </w:p>
          <w:p w:rsidRPr="004D6CE9" w:rsidR="00E909FF" w:rsidP="007B46A5" w:rsidRDefault="00E909FF" w14:paraId="771B923B" w14:textId="77777777">
            <w:pPr>
              <w:pStyle w:val="Tabelplattetekst"/>
            </w:pPr>
          </w:p>
          <w:p w:rsidR="000A41F7" w:rsidP="007B46A5" w:rsidRDefault="000A41F7" w14:paraId="69365DBF" w14:textId="642B68A8">
            <w:pPr>
              <w:pStyle w:val="Tabelplattetekst"/>
            </w:pPr>
          </w:p>
          <w:p w:rsidRPr="00005BC9" w:rsidR="00E909FF" w:rsidP="007B46A5" w:rsidRDefault="003A2166" w14:paraId="22AE8FF5" w14:textId="3BCAFA44">
            <w:pPr>
              <w:pStyle w:val="Tabelplattetekst"/>
            </w:pPr>
            <w:r w:rsidR="0861C9AD">
              <w:rPr/>
              <w:t>3u</w:t>
            </w:r>
          </w:p>
          <w:p w:rsidRPr="00005BC9" w:rsidR="00E909FF" w:rsidP="007B46A5" w:rsidRDefault="00E909FF" w14:paraId="1FB4AF3C" w14:textId="5A0CE232">
            <w:pPr>
              <w:pStyle w:val="Tabelplattetekst"/>
            </w:pPr>
          </w:p>
          <w:p w:rsidRPr="00005BC9" w:rsidR="00E909FF" w:rsidP="007B46A5" w:rsidRDefault="00E909FF" w14:paraId="06F86FF7" w14:textId="4EC85BE2">
            <w:pPr>
              <w:pStyle w:val="Tabelplattetekst"/>
            </w:pPr>
          </w:p>
          <w:p w:rsidRPr="00005BC9" w:rsidR="00E909FF" w:rsidP="007B46A5" w:rsidRDefault="00E909FF" w14:paraId="11DA5EB9" w14:textId="77777777">
            <w:pPr>
              <w:pStyle w:val="Tabelplattetekst"/>
            </w:pPr>
          </w:p>
          <w:p w:rsidRPr="00005BC9" w:rsidR="00E909FF" w:rsidP="007B46A5" w:rsidRDefault="00E909FF" w14:paraId="55C0E05E" w14:textId="1D6F866D">
            <w:pPr>
              <w:pStyle w:val="Tabelplattetekst"/>
            </w:pPr>
          </w:p>
          <w:p w:rsidRPr="00005BC9" w:rsidR="00E909FF" w:rsidP="007B46A5" w:rsidRDefault="00E909FF" w14:paraId="4E92EB0B" w14:textId="77777777" w14:noSpellErr="1">
            <w:pPr>
              <w:pStyle w:val="Tabelplattetekst"/>
            </w:pPr>
          </w:p>
          <w:p w:rsidR="5E0B54C7" w:rsidP="5E0B54C7" w:rsidRDefault="5E0B54C7" w14:paraId="6C25E66E" w14:textId="57DECCA7">
            <w:pPr>
              <w:pStyle w:val="Tabelplattetekst"/>
            </w:pPr>
          </w:p>
          <w:p w:rsidR="00E909FF" w:rsidP="007B46A5" w:rsidRDefault="00E909FF" w14:paraId="15F91456" w14:textId="562AA2DE">
            <w:pPr>
              <w:pStyle w:val="Tabelplattetekst"/>
            </w:pPr>
          </w:p>
          <w:p w:rsidRPr="00005BC9" w:rsidR="000A41F7" w:rsidP="007B46A5" w:rsidRDefault="000A41F7" w14:paraId="3CB70DD8" w14:textId="77777777">
            <w:pPr>
              <w:pStyle w:val="Tabelplattetekst"/>
            </w:pPr>
          </w:p>
          <w:p w:rsidRPr="004D6CE9" w:rsidR="00E909FF" w:rsidP="007B46A5" w:rsidRDefault="003A2166" w14:paraId="52CFB6B3" w14:textId="3E9F94D9">
            <w:pPr>
              <w:pStyle w:val="Tabelplattetekst"/>
              <w:rPr>
                <w:lang w:val="en-US"/>
              </w:rPr>
            </w:pPr>
            <w:r w:rsidRPr="5E0B54C7" w:rsidR="0861C9AD">
              <w:rPr>
                <w:lang w:val="en-US"/>
              </w:rPr>
              <w:t>2</w:t>
            </w:r>
            <w:r w:rsidRPr="5E0B54C7" w:rsidR="442E888A">
              <w:rPr>
                <w:lang w:val="en-US"/>
              </w:rPr>
              <w:t>u</w:t>
            </w:r>
          </w:p>
          <w:p w:rsidRPr="004D6CE9" w:rsidR="00E909FF" w:rsidP="007B46A5" w:rsidRDefault="00E909FF" w14:paraId="07CF5314" w14:textId="77777777">
            <w:pPr>
              <w:pStyle w:val="Tabelplattetekst"/>
              <w:rPr>
                <w:lang w:val="en-US"/>
              </w:rPr>
            </w:pPr>
          </w:p>
          <w:p w:rsidRPr="004D6CE9" w:rsidR="00E909FF" w:rsidP="007B46A5" w:rsidRDefault="00E909FF" w14:paraId="63A2DC55" w14:textId="7F11AC1B">
            <w:pPr>
              <w:pStyle w:val="Tabelplattetekst"/>
              <w:rPr>
                <w:lang w:val="en-US"/>
              </w:rPr>
            </w:pPr>
          </w:p>
          <w:p w:rsidRPr="004D6CE9" w:rsidR="00E909FF" w:rsidP="007B46A5" w:rsidRDefault="00E909FF" w14:paraId="5C221195" w14:textId="77777777">
            <w:pPr>
              <w:pStyle w:val="Tabelplattetekst"/>
              <w:rPr>
                <w:lang w:val="en-US"/>
              </w:rPr>
            </w:pPr>
          </w:p>
          <w:p w:rsidRPr="004D6CE9" w:rsidR="00E909FF" w:rsidP="007B46A5" w:rsidRDefault="00E909FF" w14:paraId="37BFC5D4" w14:textId="18BF8358">
            <w:pPr>
              <w:pStyle w:val="Tabelplattetekst"/>
              <w:rPr>
                <w:lang w:val="en-US"/>
              </w:rPr>
            </w:pPr>
          </w:p>
        </w:tc>
        <w:tc>
          <w:tcPr>
            <w:tcW w:w="1433" w:type="dxa"/>
            <w:tcMar/>
          </w:tcPr>
          <w:p w:rsidRPr="004D6CE9" w:rsidR="00E909FF" w:rsidP="5E0B54C7" w:rsidRDefault="00E909FF" w14:paraId="6079E781" w14:textId="47D01B51">
            <w:pPr>
              <w:pStyle w:val="Tabelplattetekst"/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B050"/>
                <w:sz w:val="20"/>
                <w:szCs w:val="20"/>
                <w:lang w:val="nl-NL"/>
              </w:rPr>
            </w:pPr>
            <w:r w:rsidRPr="5E0B54C7" w:rsidR="7AFA8D5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B050"/>
                <w:sz w:val="20"/>
                <w:szCs w:val="20"/>
                <w:lang w:val="nl-NL"/>
              </w:rPr>
              <w:t>STEM-MD</w:t>
            </w:r>
          </w:p>
          <w:p w:rsidRPr="004D6CE9" w:rsidR="00E909FF" w:rsidP="5E0B54C7" w:rsidRDefault="00E909FF" w14:paraId="3E5D0D68" w14:textId="5628FBDE">
            <w:pPr>
              <w:pStyle w:val="Tabelplattetekst"/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B050"/>
                <w:sz w:val="20"/>
                <w:szCs w:val="20"/>
                <w:lang w:val="nl-NL"/>
              </w:rPr>
            </w:pPr>
            <w:r w:rsidRPr="5E0B54C7" w:rsidR="41A57D7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B050"/>
                <w:sz w:val="20"/>
                <w:szCs w:val="20"/>
                <w:lang w:val="nl-NL"/>
              </w:rPr>
              <w:t>6.40</w:t>
            </w:r>
          </w:p>
          <w:p w:rsidRPr="004D6CE9" w:rsidR="00E909FF" w:rsidP="5E0B54C7" w:rsidRDefault="00E909FF" w14:paraId="10DEBB14" w14:textId="4DC07C02">
            <w:pPr>
              <w:pStyle w:val="Tabelplattetekst"/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B050"/>
                <w:sz w:val="20"/>
                <w:szCs w:val="20"/>
                <w:lang w:val="nl-NL"/>
              </w:rPr>
            </w:pPr>
            <w:r w:rsidRPr="5E0B54C7" w:rsidR="7AFA8D5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B050"/>
                <w:sz w:val="20"/>
                <w:szCs w:val="20"/>
                <w:lang w:val="nl-NL"/>
              </w:rPr>
              <w:t>6.5</w:t>
            </w:r>
            <w:r w:rsidRPr="5E0B54C7" w:rsidR="09C38D3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B050"/>
                <w:sz w:val="20"/>
                <w:szCs w:val="20"/>
                <w:lang w:val="nl-NL"/>
              </w:rPr>
              <w:t>0</w:t>
            </w:r>
          </w:p>
          <w:p w:rsidRPr="004D6CE9" w:rsidR="00E909FF" w:rsidP="5E0B54C7" w:rsidRDefault="00E909FF" w14:paraId="3A455E70" w14:textId="71ACABC4">
            <w:pPr>
              <w:pStyle w:val="Tabelplattetekst"/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B050"/>
                <w:sz w:val="20"/>
                <w:szCs w:val="20"/>
                <w:lang w:val="nl-NL"/>
              </w:rPr>
            </w:pPr>
            <w:r w:rsidRPr="5E0B54C7" w:rsidR="77DCCE7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B050"/>
                <w:sz w:val="20"/>
                <w:szCs w:val="20"/>
                <w:lang w:val="nl-NL"/>
              </w:rPr>
              <w:t>6.51</w:t>
            </w:r>
          </w:p>
          <w:p w:rsidRPr="004D6CE9" w:rsidR="00E909FF" w:rsidP="5E0B54C7" w:rsidRDefault="00E909FF" w14:paraId="35B1D810" w14:textId="0BAA31CD">
            <w:pPr>
              <w:pStyle w:val="Tabelplattetekst"/>
              <w:rPr>
                <w:color w:val="00B050"/>
              </w:rPr>
            </w:pPr>
          </w:p>
          <w:p w:rsidRPr="004D6CE9" w:rsidR="00E909FF" w:rsidP="5E0B54C7" w:rsidRDefault="00E909FF" w14:paraId="68C2BE98" w14:textId="3F36C6DD">
            <w:pPr>
              <w:pStyle w:val="Tabelplattetekst"/>
              <w:rPr>
                <w:color w:val="00B050"/>
              </w:rPr>
            </w:pPr>
          </w:p>
          <w:p w:rsidRPr="004D6CE9" w:rsidR="00E909FF" w:rsidP="5E0B54C7" w:rsidRDefault="00E909FF" w14:paraId="13A972AB" w14:textId="3E410C45">
            <w:pPr>
              <w:pStyle w:val="Tabelplattetekst"/>
              <w:rPr>
                <w:color w:val="00B050"/>
              </w:rPr>
            </w:pPr>
          </w:p>
          <w:p w:rsidRPr="004D6CE9" w:rsidR="00E909FF" w:rsidP="5E0B54C7" w:rsidRDefault="00E909FF" w14:paraId="6740AF80" w14:textId="1A316B1F">
            <w:pPr>
              <w:pStyle w:val="Tabelplattetekst"/>
              <w:rPr>
                <w:color w:val="00B050"/>
              </w:rPr>
            </w:pPr>
          </w:p>
          <w:p w:rsidRPr="004D6CE9" w:rsidR="00E909FF" w:rsidP="5E0B54C7" w:rsidRDefault="00E909FF" w14:paraId="144F0EC6" w14:textId="29C7E1EB">
            <w:pPr>
              <w:pStyle w:val="Tabelplattetekst"/>
              <w:rPr>
                <w:color w:val="00B050"/>
              </w:rPr>
            </w:pPr>
          </w:p>
          <w:p w:rsidRPr="004D6CE9" w:rsidR="00E909FF" w:rsidP="5E0B54C7" w:rsidRDefault="00E909FF" w14:paraId="676E7F69" w14:textId="051A060C">
            <w:pPr>
              <w:pStyle w:val="Tabelplattetekst"/>
              <w:rPr>
                <w:color w:val="00B050"/>
              </w:rPr>
            </w:pPr>
          </w:p>
          <w:p w:rsidRPr="004D6CE9" w:rsidR="00E909FF" w:rsidP="5E0B54C7" w:rsidRDefault="00E909FF" w14:paraId="1421839B" w14:textId="5A50C376">
            <w:pPr>
              <w:pStyle w:val="Tabelplattetekst"/>
              <w:rPr>
                <w:color w:val="00B050"/>
              </w:rPr>
            </w:pPr>
          </w:p>
          <w:p w:rsidRPr="004D6CE9" w:rsidR="00E909FF" w:rsidP="5E0B54C7" w:rsidRDefault="00E909FF" w14:paraId="7AC5459C" w14:textId="3E88BAEC">
            <w:pPr>
              <w:pStyle w:val="Tabelplattetekst"/>
              <w:rPr>
                <w:color w:val="00B050"/>
              </w:rPr>
            </w:pPr>
          </w:p>
          <w:p w:rsidRPr="004D6CE9" w:rsidR="00E909FF" w:rsidP="5E0B54C7" w:rsidRDefault="00E909FF" w14:paraId="20F253BF" w14:textId="41D8E080">
            <w:pPr>
              <w:pStyle w:val="Tabelplattetekst"/>
              <w:rPr>
                <w:color w:val="00B050"/>
              </w:rPr>
            </w:pPr>
          </w:p>
          <w:p w:rsidRPr="004D6CE9" w:rsidR="00E909FF" w:rsidP="5E0B54C7" w:rsidRDefault="00E909FF" w14:paraId="0A966278" w14:textId="7BAD6CCE">
            <w:pPr>
              <w:pStyle w:val="Tabelplattetekst"/>
              <w:rPr>
                <w:color w:val="00B050"/>
              </w:rPr>
            </w:pPr>
          </w:p>
          <w:p w:rsidRPr="004D6CE9" w:rsidR="00E909FF" w:rsidP="5E0B54C7" w:rsidRDefault="00E909FF" w14:paraId="60A2BBAE" w14:textId="0317F0BB">
            <w:pPr>
              <w:pStyle w:val="Tabelplattetekst"/>
              <w:rPr>
                <w:color w:val="00B050"/>
              </w:rPr>
            </w:pPr>
          </w:p>
          <w:p w:rsidRPr="004D6CE9" w:rsidR="00E909FF" w:rsidP="5E0B54C7" w:rsidRDefault="00E909FF" w14:paraId="13050733" w14:textId="43F0EC90">
            <w:pPr>
              <w:pStyle w:val="Tabelplattetekst"/>
              <w:rPr>
                <w:noProof w:val="0"/>
                <w:lang w:val="nl-NL"/>
              </w:rPr>
            </w:pPr>
            <w:r w:rsidRPr="5E0B54C7" w:rsidR="79568DB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  <w:t>CD11.01.06</w:t>
            </w:r>
          </w:p>
          <w:p w:rsidRPr="004D6CE9" w:rsidR="00E909FF" w:rsidP="5E0B54C7" w:rsidRDefault="00E909FF" w14:paraId="5AB37C3E" w14:textId="0E8D974F">
            <w:pPr>
              <w:pStyle w:val="Tabelplattetekst"/>
              <w:rPr>
                <w:noProof w:val="0"/>
                <w:lang w:val="nl-NL"/>
              </w:rPr>
            </w:pPr>
            <w:r w:rsidRPr="5E0B54C7" w:rsidR="02C5544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  <w:t>CD11.02.07</w:t>
            </w:r>
          </w:p>
          <w:p w:rsidRPr="004D6CE9" w:rsidR="00E909FF" w:rsidP="5E0B54C7" w:rsidRDefault="00E909FF" w14:paraId="426605FD" w14:textId="133FF86D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Pr="004D6CE9" w:rsidR="00E909FF" w:rsidP="5E0B54C7" w:rsidRDefault="00E909FF" w14:paraId="4DE40927" w14:textId="6D4C2831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Pr="004D6CE9" w:rsidR="00E909FF" w:rsidP="5E0B54C7" w:rsidRDefault="00E909FF" w14:paraId="095A4EAA" w14:textId="1B677627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Pr="004D6CE9" w:rsidR="00E909FF" w:rsidP="5E0B54C7" w:rsidRDefault="00E909FF" w14:paraId="56AAC1E6" w14:textId="4E1C3B51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Pr="004D6CE9" w:rsidR="00E909FF" w:rsidP="5E0B54C7" w:rsidRDefault="00E909FF" w14:paraId="51207BD5" w14:textId="4E258EDD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Pr="004D6CE9" w:rsidR="00E909FF" w:rsidP="5E0B54C7" w:rsidRDefault="00E909FF" w14:paraId="6DFE815F" w14:textId="6575B0A4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Pr="004D6CE9" w:rsidR="00E909FF" w:rsidP="5E0B54C7" w:rsidRDefault="00E909FF" w14:paraId="4DACF321" w14:textId="2AFBC2FE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Pr="004D6CE9" w:rsidR="00E909FF" w:rsidP="5E0B54C7" w:rsidRDefault="00E909FF" w14:paraId="0EBD31AD" w14:textId="28326912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Pr="004D6CE9" w:rsidR="00E909FF" w:rsidP="5E0B54C7" w:rsidRDefault="00E909FF" w14:paraId="55161254" w14:textId="0D9FF195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Pr="004D6CE9" w:rsidR="00E909FF" w:rsidP="5E0B54C7" w:rsidRDefault="00E909FF" w14:paraId="615CA643" w14:textId="094CA265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Pr="004D6CE9" w:rsidR="00E909FF" w:rsidP="5E0B54C7" w:rsidRDefault="00E909FF" w14:paraId="7398C859" w14:textId="70B862D4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Pr="004D6CE9" w:rsidR="00E909FF" w:rsidP="5E0B54C7" w:rsidRDefault="00E909FF" w14:paraId="41EF5BC2" w14:textId="337D12C3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Pr="004D6CE9" w:rsidR="00E909FF" w:rsidP="5E0B54C7" w:rsidRDefault="00E909FF" w14:paraId="27A6E434" w14:textId="5333F562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Pr="004D6CE9" w:rsidR="00E909FF" w:rsidP="5E0B54C7" w:rsidRDefault="00E909FF" w14:paraId="58F32CF8" w14:textId="6992392B">
            <w:pPr>
              <w:pStyle w:val="Tabelplattetekst"/>
              <w:rPr>
                <w:noProof w:val="0"/>
                <w:lang w:val="nl-NL"/>
              </w:rPr>
            </w:pPr>
            <w:r w:rsidRPr="5E0B54C7" w:rsidR="255B35D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  <w:t>CD11.01.06</w:t>
            </w:r>
          </w:p>
          <w:p w:rsidRPr="004D6CE9" w:rsidR="00E909FF" w:rsidP="5E0B54C7" w:rsidRDefault="00E909FF" w14:paraId="62E4C030" w14:textId="2D2698FA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Pr="004D6CE9" w:rsidR="00E909FF" w:rsidP="5E0B54C7" w:rsidRDefault="00E909FF" w14:paraId="4D11D016" w14:textId="7B08CF4D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Pr="004D6CE9" w:rsidR="00E909FF" w:rsidP="5E0B54C7" w:rsidRDefault="00E909FF" w14:paraId="2D1981EC" w14:textId="6992392B">
            <w:pPr>
              <w:pStyle w:val="Tabelplattetekst"/>
              <w:rPr>
                <w:noProof w:val="0"/>
                <w:lang w:val="nl-NL"/>
              </w:rPr>
            </w:pPr>
            <w:r w:rsidRPr="5E0B54C7" w:rsidR="255B35D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  <w:t>CD11.01.06</w:t>
            </w:r>
          </w:p>
          <w:p w:rsidRPr="004D6CE9" w:rsidR="00E909FF" w:rsidP="5E0B54C7" w:rsidRDefault="00E909FF" w14:paraId="1F57EAFF" w14:textId="0E8D974F">
            <w:pPr>
              <w:pStyle w:val="Tabelplattetekst"/>
              <w:rPr>
                <w:noProof w:val="0"/>
                <w:lang w:val="nl-NL"/>
              </w:rPr>
            </w:pPr>
            <w:r w:rsidRPr="5E0B54C7" w:rsidR="09933CB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  <w:t>CD11.02.07</w:t>
            </w:r>
          </w:p>
          <w:p w:rsidRPr="004D6CE9" w:rsidR="00E909FF" w:rsidP="5E0B54C7" w:rsidRDefault="00E909FF" w14:paraId="5492207F" w14:textId="3FD8AEA7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Pr="004D6CE9" w:rsidR="00E909FF" w:rsidP="5E0B54C7" w:rsidRDefault="00E909FF" w14:paraId="75A3A336" w14:textId="14764516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Pr="004D6CE9" w:rsidR="00E909FF" w:rsidP="5E0B54C7" w:rsidRDefault="00E909FF" w14:paraId="46DB8889" w14:textId="231B0E86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Pr="004D6CE9" w:rsidR="00E909FF" w:rsidP="5E0B54C7" w:rsidRDefault="00E909FF" w14:paraId="3AC3BC9B" w14:textId="602BCEDA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Pr="004D6CE9" w:rsidR="00E909FF" w:rsidP="5E0B54C7" w:rsidRDefault="00E909FF" w14:paraId="1FFD179B" w14:textId="549FE9FD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Pr="004D6CE9" w:rsidR="00E909FF" w:rsidP="5E0B54C7" w:rsidRDefault="00E909FF" w14:paraId="6CCD9BF5" w14:textId="7EACD7EC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Pr="004D6CE9" w:rsidR="00E909FF" w:rsidP="5E0B54C7" w:rsidRDefault="00E909FF" w14:paraId="142EA7EA" w14:textId="10EDD081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Pr="004D6CE9" w:rsidR="00E909FF" w:rsidP="5E0B54C7" w:rsidRDefault="00E909FF" w14:paraId="39BF3C46" w14:textId="29D4834E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Pr="004D6CE9" w:rsidR="00E909FF" w:rsidP="5E0B54C7" w:rsidRDefault="00E909FF" w14:paraId="5F95E2F2" w14:textId="6992392B">
            <w:pPr>
              <w:pStyle w:val="Tabelplattetekst"/>
              <w:rPr>
                <w:noProof w:val="0"/>
                <w:lang w:val="nl-NL"/>
              </w:rPr>
            </w:pPr>
            <w:r w:rsidRPr="5E0B54C7" w:rsidR="255B35D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  <w:t>CD11.01.06</w:t>
            </w:r>
          </w:p>
          <w:p w:rsidRPr="004D6CE9" w:rsidR="00E909FF" w:rsidP="5E0B54C7" w:rsidRDefault="00E909FF" w14:paraId="53151EC5" w14:textId="2BFE5033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</w:tc>
        <w:tc>
          <w:tcPr>
            <w:tcW w:w="2560" w:type="dxa"/>
            <w:tcMar/>
          </w:tcPr>
          <w:p w:rsidRPr="004D6CE9" w:rsidR="007B46A5" w:rsidP="5E0B54C7" w:rsidRDefault="007B46A5" w14:paraId="0FFA7A88" w14:textId="40CD5461">
            <w:pPr>
              <w:pStyle w:val="Tabelplattetekst"/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nl-NL"/>
              </w:rPr>
            </w:pPr>
            <w:r w:rsidRPr="5E0B54C7" w:rsidR="77DCCE7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nl-NL"/>
              </w:rPr>
              <w:t>LPD 1S, 2S, 3S</w:t>
            </w:r>
            <w:r w:rsidRPr="5E0B54C7" w:rsidR="7DEE823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nl-NL"/>
              </w:rPr>
              <w:t>, 4S</w:t>
            </w:r>
          </w:p>
          <w:p w:rsidRPr="004D6CE9" w:rsidR="007B46A5" w:rsidP="5E0B54C7" w:rsidRDefault="007B46A5" w14:paraId="1F4BC4D8" w14:textId="708DEA7D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644891AB" w14:textId="024452BE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3F0DC518" w14:textId="33407022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11C1D14F" w14:textId="6B4CAE4D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10DBCFB7" w14:textId="45204ECC">
            <w:pPr>
              <w:pStyle w:val="Tabelplattetekst"/>
              <w:rPr>
                <w:lang w:val="en-US"/>
              </w:rPr>
            </w:pPr>
            <w:r w:rsidRPr="5E0B54C7" w:rsidR="7DEE8236">
              <w:rPr>
                <w:lang w:val="en-US"/>
              </w:rPr>
              <w:t>LPF 1F, 4F</w:t>
            </w:r>
          </w:p>
          <w:p w:rsidRPr="004D6CE9" w:rsidR="007B46A5" w:rsidP="5E0B54C7" w:rsidRDefault="007B46A5" w14:paraId="5AF720CF" w14:textId="5A70CADD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6BF774B7" w14:textId="7DDEFA55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41C9BDA7" w14:textId="5D7C4234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5FF4AEEF" w14:textId="67C2C3F1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23D2BF25" w14:textId="656D63B8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4B376DC9" w14:textId="330017ED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28076A92" w14:textId="3D9CBB8D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3BB7C533" w14:textId="0FE9F4EC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22E5B2EF" w14:textId="0F8C7E8A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17EB4122" w14:textId="3722741A">
            <w:pPr>
              <w:pStyle w:val="Tabelplattetekst"/>
              <w:rPr>
                <w:lang w:val="en-US"/>
              </w:rPr>
            </w:pPr>
            <w:r w:rsidRPr="5E0B54C7" w:rsidR="7DEE8236">
              <w:rPr>
                <w:lang w:val="en-US"/>
              </w:rPr>
              <w:t>LPF 1F, 4F</w:t>
            </w:r>
          </w:p>
          <w:p w:rsidRPr="004D6CE9" w:rsidR="007B46A5" w:rsidP="5E0B54C7" w:rsidRDefault="007B46A5" w14:paraId="3624802D" w14:textId="6A06F226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6D2E1738" w14:textId="658E99FF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6FF13A42" w14:textId="756F5BDC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31389243" w14:textId="062E61A4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61AC0279" w14:textId="722A06A0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643D436B" w14:textId="19EFFAEB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2FB4A631" w14:textId="66E8F05A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37925674" w14:textId="17D082E7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1A477DCA" w14:textId="5162AE59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3FBCA606" w14:textId="0B558EBD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506B17C7" w14:textId="0046221F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323C444D" w14:textId="44F814C1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000935AD" w14:textId="3E5790A2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541452A3" w14:textId="6DBE9ECA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11F8C28F" w14:textId="3722741A">
            <w:pPr>
              <w:pStyle w:val="Tabelplattetekst"/>
              <w:rPr>
                <w:lang w:val="en-US"/>
              </w:rPr>
            </w:pPr>
            <w:r w:rsidRPr="5E0B54C7" w:rsidR="7DEE8236">
              <w:rPr>
                <w:lang w:val="en-US"/>
              </w:rPr>
              <w:t>LPF 1F, 4F</w:t>
            </w:r>
          </w:p>
          <w:p w:rsidRPr="004D6CE9" w:rsidR="007B46A5" w:rsidP="5E0B54C7" w:rsidRDefault="007B46A5" w14:paraId="49E6E4F7" w14:textId="10FDA2D1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12FFEF18" w14:textId="24172B4A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56529F07" w14:textId="41E585C8">
            <w:pPr>
              <w:pStyle w:val="Tabelplattetekst"/>
              <w:rPr>
                <w:lang w:val="en-US"/>
              </w:rPr>
            </w:pPr>
            <w:r w:rsidRPr="5E0B54C7" w:rsidR="7DEE8236">
              <w:rPr>
                <w:lang w:val="en-US"/>
              </w:rPr>
              <w:t>LPF 1F, 5F</w:t>
            </w:r>
          </w:p>
          <w:p w:rsidRPr="004D6CE9" w:rsidR="007B46A5" w:rsidP="5E0B54C7" w:rsidRDefault="007B46A5" w14:paraId="1C7364E4" w14:textId="1F5DFA6F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1DF13144" w14:textId="13FB7E6E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72EAACE6" w14:textId="03FFA49D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21283E2D" w14:textId="3EFBCE28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5FBD18D2" w14:textId="3FC4F208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49034E47" w14:textId="6145856F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3B831D26" w14:textId="3A5CF36F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232B5BA1" w14:textId="47B97C35">
            <w:pPr>
              <w:pStyle w:val="Tabelplattetekst"/>
              <w:rPr>
                <w:lang w:val="en-US"/>
              </w:rPr>
            </w:pPr>
          </w:p>
          <w:p w:rsidRPr="004D6CE9" w:rsidR="007B46A5" w:rsidP="5E0B54C7" w:rsidRDefault="007B46A5" w14:paraId="0C2044F6" w14:textId="4875D4FE">
            <w:pPr>
              <w:pStyle w:val="Tabelplattetekst"/>
              <w:rPr>
                <w:lang w:val="en-US"/>
              </w:rPr>
            </w:pPr>
            <w:r w:rsidRPr="5E0B54C7" w:rsidR="1DF83C11">
              <w:rPr>
                <w:lang w:val="en-US"/>
              </w:rPr>
              <w:t>L</w:t>
            </w:r>
            <w:r w:rsidRPr="5E0B54C7" w:rsidR="7DEE8236">
              <w:rPr>
                <w:lang w:val="en-US"/>
              </w:rPr>
              <w:t>PF 1F, 5F</w:t>
            </w:r>
          </w:p>
          <w:p w:rsidRPr="004D6CE9" w:rsidR="007B46A5" w:rsidP="007B46A5" w:rsidRDefault="007B46A5" w14:paraId="6C4A53B7" w14:textId="60E2DF30">
            <w:pPr>
              <w:pStyle w:val="Tabelplattetekst"/>
              <w:rPr>
                <w:lang w:val="en-US"/>
              </w:rPr>
            </w:pPr>
          </w:p>
        </w:tc>
        <w:tc>
          <w:tcPr>
            <w:tcW w:w="2560" w:type="dxa"/>
            <w:tcMar/>
          </w:tcPr>
          <w:p w:rsidR="5E0B54C7" w:rsidP="5E0B54C7" w:rsidRDefault="5E0B54C7" w14:paraId="6EA5CC6F" w14:textId="13550DFF">
            <w:pPr>
              <w:pStyle w:val="Tabelplattetekst"/>
            </w:pPr>
          </w:p>
          <w:p w:rsidR="5E0B54C7" w:rsidP="5E0B54C7" w:rsidRDefault="5E0B54C7" w14:paraId="0DFE394C" w14:textId="7EE987C1">
            <w:pPr>
              <w:pStyle w:val="Tabelplattetekst"/>
            </w:pPr>
          </w:p>
          <w:p w:rsidR="5E0B54C7" w:rsidP="5E0B54C7" w:rsidRDefault="5E0B54C7" w14:paraId="7692534D" w14:textId="69CD0792">
            <w:pPr>
              <w:pStyle w:val="Tabelplattetekst"/>
            </w:pPr>
          </w:p>
          <w:p w:rsidR="5E0B54C7" w:rsidP="5E0B54C7" w:rsidRDefault="5E0B54C7" w14:paraId="19D6B8AD" w14:textId="3473F867">
            <w:pPr>
              <w:pStyle w:val="Tabelplattetekst"/>
            </w:pPr>
          </w:p>
          <w:p w:rsidR="5E0B54C7" w:rsidP="5E0B54C7" w:rsidRDefault="5E0B54C7" w14:paraId="379F2626" w14:textId="5D184904">
            <w:pPr>
              <w:pStyle w:val="Tabelplattetekst"/>
            </w:pPr>
          </w:p>
          <w:p w:rsidR="7C37CF5F" w:rsidP="5E0B54C7" w:rsidRDefault="7C37CF5F" w14:paraId="61B60F83" w14:textId="36361BF6">
            <w:pPr>
              <w:pStyle w:val="Tabelplattetekst"/>
              <w:rPr>
                <w:noProof w:val="0"/>
                <w:lang w:val="nl-NL"/>
              </w:rPr>
            </w:pPr>
            <w:r w:rsidRPr="5E0B54C7" w:rsidR="7C37CF5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  <w:t>WD2_11.01.01</w:t>
            </w:r>
          </w:p>
          <w:p w:rsidR="5E0B54C7" w:rsidP="5E0B54C7" w:rsidRDefault="5E0B54C7" w14:paraId="787B9A12" w14:textId="58EAD07F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="5E0B54C7" w:rsidP="5E0B54C7" w:rsidRDefault="5E0B54C7" w14:paraId="36959792" w14:textId="0EB70F03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="5E0B54C7" w:rsidP="5E0B54C7" w:rsidRDefault="5E0B54C7" w14:paraId="6FCE1064" w14:textId="4A459936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="5E0B54C7" w:rsidP="5E0B54C7" w:rsidRDefault="5E0B54C7" w14:paraId="753659FF" w14:textId="633B27F2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="5E0B54C7" w:rsidP="5E0B54C7" w:rsidRDefault="5E0B54C7" w14:paraId="395E2A3E" w14:textId="1F15605A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="5E0B54C7" w:rsidP="5E0B54C7" w:rsidRDefault="5E0B54C7" w14:paraId="73779B84" w14:textId="2BAC23E6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="5E0B54C7" w:rsidP="5E0B54C7" w:rsidRDefault="5E0B54C7" w14:paraId="7D5F4024" w14:textId="182EC38C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="5E0B54C7" w:rsidP="5E0B54C7" w:rsidRDefault="5E0B54C7" w14:paraId="386D704C" w14:textId="71BE901D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="5E0B54C7" w:rsidP="5E0B54C7" w:rsidRDefault="5E0B54C7" w14:paraId="6ABA5B0B" w14:textId="26A75C88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="7C37CF5F" w:rsidP="5E0B54C7" w:rsidRDefault="7C37CF5F" w14:paraId="5FFA6D70" w14:textId="48624657">
            <w:pPr>
              <w:pStyle w:val="Tabelplattetekst"/>
              <w:rPr>
                <w:noProof w:val="0"/>
                <w:lang w:val="nl-NL"/>
              </w:rPr>
            </w:pPr>
            <w:r w:rsidRPr="5E0B54C7" w:rsidR="7C37CF5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  <w:t>WD2_11.0</w:t>
            </w:r>
            <w:r w:rsidRPr="5E0B54C7" w:rsidR="7C37CF5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  <w:t>1.01</w:t>
            </w:r>
          </w:p>
          <w:p w:rsidR="77A25BF7" w:rsidP="5E0B54C7" w:rsidRDefault="77A25BF7" w14:paraId="7E841D0C" w14:textId="4F73BF54">
            <w:pPr>
              <w:pStyle w:val="Tabelplattetekst"/>
              <w:rPr>
                <w:noProof w:val="0"/>
                <w:lang w:val="nl-NL"/>
              </w:rPr>
            </w:pPr>
            <w:r w:rsidRPr="5E0B54C7" w:rsidR="77A25BF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  <w:t>WD2_11.01.01.01</w:t>
            </w:r>
          </w:p>
          <w:p w:rsidR="77A25BF7" w:rsidP="5E0B54C7" w:rsidRDefault="77A25BF7" w14:paraId="542A1525" w14:textId="75A56D6F">
            <w:pPr>
              <w:pStyle w:val="Tabelplattetekst"/>
              <w:rPr>
                <w:noProof w:val="0"/>
                <w:lang w:val="nl-NL"/>
              </w:rPr>
            </w:pPr>
            <w:r w:rsidRPr="5E0B54C7" w:rsidR="77A25BF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  <w:t>WD2_11.01.01.02</w:t>
            </w:r>
          </w:p>
          <w:p w:rsidR="5E0B54C7" w:rsidP="5E0B54C7" w:rsidRDefault="5E0B54C7" w14:paraId="3FB3323C" w14:textId="6A945F0D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="5E0B54C7" w:rsidP="5E0B54C7" w:rsidRDefault="5E0B54C7" w14:paraId="4E30BEB2" w14:textId="6CEA2041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="5E0B54C7" w:rsidP="5E0B54C7" w:rsidRDefault="5E0B54C7" w14:paraId="33E1FA90" w14:textId="75B31381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="5E0B54C7" w:rsidP="5E0B54C7" w:rsidRDefault="5E0B54C7" w14:paraId="05510C7C" w14:textId="65CFEBEB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="5E0B54C7" w:rsidP="5E0B54C7" w:rsidRDefault="5E0B54C7" w14:paraId="199EAD11" w14:textId="291EB678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="5E0B54C7" w:rsidP="5E0B54C7" w:rsidRDefault="5E0B54C7" w14:paraId="229B6D01" w14:textId="23B4997B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="5E0B54C7" w:rsidP="5E0B54C7" w:rsidRDefault="5E0B54C7" w14:paraId="328EDD3B" w14:textId="42D1EFB1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="5E0B54C7" w:rsidP="5E0B54C7" w:rsidRDefault="5E0B54C7" w14:paraId="6C6C71AD" w14:textId="16A5CB35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="5E0B54C7" w:rsidP="5E0B54C7" w:rsidRDefault="5E0B54C7" w14:paraId="28224A24" w14:textId="1B3D7ECC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="5E0B54C7" w:rsidP="5E0B54C7" w:rsidRDefault="5E0B54C7" w14:paraId="7FD819A9" w14:textId="696ABACE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="5E0B54C7" w:rsidP="5E0B54C7" w:rsidRDefault="5E0B54C7" w14:paraId="0FA406CB" w14:textId="163DB730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="5E0B54C7" w:rsidP="5E0B54C7" w:rsidRDefault="5E0B54C7" w14:paraId="2B54C113" w14:textId="5987E9EA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="7C37CF5F" w:rsidP="5E0B54C7" w:rsidRDefault="7C37CF5F" w14:paraId="1CE07E8D" w14:textId="12384012">
            <w:pPr>
              <w:pStyle w:val="Tabelplattetekst"/>
              <w:rPr>
                <w:noProof w:val="0"/>
                <w:lang w:val="nl-NL"/>
              </w:rPr>
            </w:pPr>
            <w:r w:rsidRPr="5E0B54C7" w:rsidR="7C37CF5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  <w:t>WD2_11.01.01</w:t>
            </w:r>
          </w:p>
          <w:p w:rsidR="79B76F93" w:rsidP="5E0B54C7" w:rsidRDefault="79B76F93" w14:paraId="26BC771F" w14:textId="12F1B523">
            <w:pPr>
              <w:pStyle w:val="Tabelplattetekst"/>
              <w:rPr>
                <w:noProof w:val="0"/>
                <w:lang w:val="nl-NL"/>
              </w:rPr>
            </w:pPr>
            <w:r w:rsidRPr="5E0B54C7" w:rsidR="79B76F9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  <w:t>WD2_11.01.01.03</w:t>
            </w:r>
          </w:p>
          <w:p w:rsidR="5E0B54C7" w:rsidP="5E0B54C7" w:rsidRDefault="5E0B54C7" w14:paraId="17DCF560" w14:textId="4975D924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="3A9540E3" w:rsidP="5E0B54C7" w:rsidRDefault="3A9540E3" w14:paraId="3A555D14" w14:textId="40D2EB8F">
            <w:pPr>
              <w:pStyle w:val="Tabelplattetekst"/>
              <w:rPr>
                <w:noProof w:val="0"/>
                <w:lang w:val="nl-NL"/>
              </w:rPr>
            </w:pPr>
            <w:r w:rsidRPr="5E0B54C7" w:rsidR="3A9540E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  <w:t>WD2_11.01.0</w:t>
            </w:r>
            <w:r w:rsidRPr="5E0B54C7" w:rsidR="4E33B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  <w:t>2</w:t>
            </w:r>
          </w:p>
          <w:p w:rsidR="4E33B18B" w:rsidP="5E0B54C7" w:rsidRDefault="4E33B18B" w14:paraId="5C05B787" w14:textId="4CC12921">
            <w:pPr>
              <w:pStyle w:val="Tabelplattetekst"/>
              <w:rPr>
                <w:noProof w:val="0"/>
                <w:lang w:val="nl-NL"/>
              </w:rPr>
            </w:pPr>
            <w:r w:rsidRPr="5E0B54C7" w:rsidR="4E33B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  <w:t>WD2_11.01.02.01</w:t>
            </w:r>
          </w:p>
          <w:p w:rsidR="4E33B18B" w:rsidP="5E0B54C7" w:rsidRDefault="4E33B18B" w14:paraId="27874D05" w14:textId="1FC38CEA">
            <w:pPr>
              <w:pStyle w:val="Tabelplattetekst"/>
              <w:rPr>
                <w:noProof w:val="0"/>
                <w:lang w:val="nl-NL"/>
              </w:rPr>
            </w:pPr>
            <w:r w:rsidRPr="5E0B54C7" w:rsidR="4E33B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  <w:t>WD2_11.01.02.02</w:t>
            </w:r>
          </w:p>
          <w:p w:rsidR="4E33B18B" w:rsidP="5E0B54C7" w:rsidRDefault="4E33B18B" w14:paraId="45F19C57" w14:textId="6B324C88">
            <w:pPr>
              <w:pStyle w:val="Tabelplattetekst"/>
              <w:rPr>
                <w:noProof w:val="0"/>
                <w:lang w:val="nl-NL"/>
              </w:rPr>
            </w:pPr>
            <w:r w:rsidRPr="5E0B54C7" w:rsidR="4E33B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  <w:t>WD2_11.01.02.03</w:t>
            </w:r>
          </w:p>
          <w:p w:rsidR="5E0B54C7" w:rsidP="5E0B54C7" w:rsidRDefault="5E0B54C7" w14:paraId="183666B7" w14:textId="3E0A43E4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="5E0B54C7" w:rsidP="5E0B54C7" w:rsidRDefault="5E0B54C7" w14:paraId="4B1A2AD5" w14:textId="4C4073C0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="5E0B54C7" w:rsidP="5E0B54C7" w:rsidRDefault="5E0B54C7" w14:paraId="1972E7CB" w14:textId="544EC182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="5E0B54C7" w:rsidP="5E0B54C7" w:rsidRDefault="5E0B54C7" w14:paraId="48000DD4" w14:textId="180994EE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="5E0B54C7" w:rsidP="5E0B54C7" w:rsidRDefault="5E0B54C7" w14:paraId="125EC7D0" w14:textId="7BCF5AFD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="5E0B54C7" w:rsidP="5E0B54C7" w:rsidRDefault="5E0B54C7" w14:paraId="24A3E088" w14:textId="260A8CF4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="5E0B54C7" w:rsidP="5E0B54C7" w:rsidRDefault="5E0B54C7" w14:paraId="1574844E" w14:textId="56AE58BB">
            <w:pPr>
              <w:pStyle w:val="Tabelplatteteks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</w:pPr>
          </w:p>
          <w:p w:rsidR="3A9540E3" w:rsidP="5E0B54C7" w:rsidRDefault="3A9540E3" w14:paraId="008D8117" w14:textId="6DF433A0">
            <w:pPr>
              <w:pStyle w:val="Tabelplattetekst"/>
              <w:rPr>
                <w:noProof w:val="0"/>
                <w:lang w:val="nl-NL"/>
              </w:rPr>
            </w:pPr>
            <w:r w:rsidRPr="5E0B54C7" w:rsidR="3A9540E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  <w:t>WD2_11.01.0</w:t>
            </w:r>
            <w:r w:rsidRPr="5E0B54C7" w:rsidR="4D3C569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  <w:t>2</w:t>
            </w:r>
          </w:p>
          <w:p w:rsidR="4D3C5696" w:rsidP="5E0B54C7" w:rsidRDefault="4D3C5696" w14:paraId="492D748A" w14:textId="7F2A7789">
            <w:pPr>
              <w:pStyle w:val="Tabelplattetekst"/>
              <w:rPr>
                <w:noProof w:val="0"/>
                <w:lang w:val="nl-NL"/>
              </w:rPr>
            </w:pPr>
            <w:r w:rsidRPr="5E0B54C7" w:rsidR="4D3C569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  <w:t>WD2_11.01.02.04</w:t>
            </w:r>
          </w:p>
        </w:tc>
        <w:tc>
          <w:tcPr>
            <w:tcW w:w="3414" w:type="dxa"/>
            <w:tcMar/>
          </w:tcPr>
          <w:p w:rsidRPr="00E84F4E" w:rsidR="007A3295" w:rsidP="007B46A5" w:rsidRDefault="00E84F4E" w14:paraId="1353A0CD" w14:textId="5256B2AA">
            <w:pPr>
              <w:pStyle w:val="Tabelplattetekst"/>
            </w:pPr>
            <w:r w:rsidRPr="00E84F4E">
              <w:t>Zie o</w:t>
            </w:r>
            <w:r>
              <w:t>ok extra STEM-project: Ontwerp oogtest</w:t>
            </w:r>
          </w:p>
          <w:p w:rsidRPr="00E84F4E" w:rsidR="000A41F7" w:rsidP="007B46A5" w:rsidRDefault="000A41F7" w14:paraId="3606566C" w14:textId="77777777">
            <w:pPr>
              <w:pStyle w:val="Tabelplattetekst"/>
            </w:pPr>
          </w:p>
          <w:p w:rsidRPr="00E84F4E" w:rsidR="000A41F7" w:rsidP="007B46A5" w:rsidRDefault="000A41F7" w14:paraId="07B9C672" w14:textId="77777777">
            <w:pPr>
              <w:pStyle w:val="Tabelplattetekst"/>
            </w:pPr>
          </w:p>
          <w:p w:rsidRPr="00E84F4E" w:rsidR="000A41F7" w:rsidP="007B46A5" w:rsidRDefault="000A41F7" w14:paraId="55251EB2" w14:textId="77777777">
            <w:pPr>
              <w:pStyle w:val="Tabelplattetekst"/>
            </w:pPr>
          </w:p>
          <w:p w:rsidRPr="00E84F4E" w:rsidR="000A41F7" w:rsidP="007B46A5" w:rsidRDefault="000A41F7" w14:paraId="790F2984" w14:textId="77777777">
            <w:pPr>
              <w:pStyle w:val="Tabelplattetekst"/>
            </w:pPr>
          </w:p>
          <w:p w:rsidRPr="00E84F4E" w:rsidR="000A41F7" w:rsidP="007B46A5" w:rsidRDefault="000A41F7" w14:paraId="27A1373F" w14:textId="77777777">
            <w:pPr>
              <w:pStyle w:val="Tabelplattetekst"/>
            </w:pPr>
          </w:p>
          <w:p w:rsidRPr="00E84F4E" w:rsidR="000A41F7" w:rsidP="007B46A5" w:rsidRDefault="000A41F7" w14:paraId="6C1C715F" w14:textId="77777777">
            <w:pPr>
              <w:pStyle w:val="Tabelplattetekst"/>
            </w:pPr>
          </w:p>
          <w:p w:rsidRPr="00E84F4E" w:rsidR="000A41F7" w:rsidP="007B46A5" w:rsidRDefault="000A41F7" w14:paraId="2D2D2075" w14:textId="77777777">
            <w:pPr>
              <w:pStyle w:val="Tabelplattetekst"/>
            </w:pPr>
          </w:p>
          <w:p w:rsidRPr="00E84F4E" w:rsidR="000A41F7" w:rsidP="007B46A5" w:rsidRDefault="000A41F7" w14:paraId="1D90403E" w14:textId="77777777">
            <w:pPr>
              <w:pStyle w:val="Tabelplattetekst"/>
            </w:pPr>
          </w:p>
          <w:p w:rsidRPr="00E84F4E" w:rsidR="000A41F7" w:rsidP="007B46A5" w:rsidRDefault="000A41F7" w14:paraId="2D7C5DF0" w14:textId="77777777">
            <w:pPr>
              <w:pStyle w:val="Tabelplattetekst"/>
            </w:pPr>
          </w:p>
          <w:p w:rsidRPr="00E84F4E" w:rsidR="000A41F7" w:rsidP="007B46A5" w:rsidRDefault="000A41F7" w14:paraId="22E1C9F4" w14:textId="77777777">
            <w:pPr>
              <w:pStyle w:val="Tabelplattetekst"/>
            </w:pPr>
          </w:p>
          <w:p w:rsidRPr="00E84F4E" w:rsidR="000A41F7" w:rsidP="007B46A5" w:rsidRDefault="000A41F7" w14:paraId="59D45D63" w14:textId="77777777">
            <w:pPr>
              <w:pStyle w:val="Tabelplattetekst"/>
            </w:pPr>
          </w:p>
          <w:p w:rsidRPr="00E84F4E" w:rsidR="000A41F7" w:rsidP="007B46A5" w:rsidRDefault="000A41F7" w14:paraId="4307AF1B" w14:textId="77777777">
            <w:pPr>
              <w:pStyle w:val="Tabelplattetekst"/>
            </w:pPr>
          </w:p>
          <w:p w:rsidRPr="00E84F4E" w:rsidR="000A41F7" w:rsidP="007B46A5" w:rsidRDefault="000A41F7" w14:paraId="4D718D48" w14:textId="77777777">
            <w:pPr>
              <w:pStyle w:val="Tabelplattetekst"/>
            </w:pPr>
          </w:p>
          <w:p w:rsidRPr="00E84F4E" w:rsidR="000A41F7" w:rsidP="007B46A5" w:rsidRDefault="000A41F7" w14:paraId="4D0ABF7D" w14:textId="77777777">
            <w:pPr>
              <w:pStyle w:val="Tabelplattetekst"/>
            </w:pPr>
          </w:p>
          <w:p w:rsidRPr="00E84F4E" w:rsidR="000A41F7" w:rsidP="007B46A5" w:rsidRDefault="000A41F7" w14:paraId="115D353B" w14:textId="77777777">
            <w:pPr>
              <w:pStyle w:val="Tabelplattetekst"/>
            </w:pPr>
          </w:p>
          <w:p w:rsidRPr="00E84F4E" w:rsidR="000A41F7" w:rsidP="007B46A5" w:rsidRDefault="000A41F7" w14:paraId="20F6E505" w14:textId="77777777">
            <w:pPr>
              <w:pStyle w:val="Tabelplattetekst"/>
            </w:pPr>
          </w:p>
          <w:p w:rsidRPr="00E84F4E" w:rsidR="000A41F7" w:rsidP="007B46A5" w:rsidRDefault="000A41F7" w14:paraId="15E33DBB" w14:textId="77777777">
            <w:pPr>
              <w:pStyle w:val="Tabelplattetekst"/>
            </w:pPr>
          </w:p>
          <w:p w:rsidRPr="00E84F4E" w:rsidR="000A41F7" w:rsidP="007B46A5" w:rsidRDefault="000A41F7" w14:paraId="7DD12548" w14:textId="77777777">
            <w:pPr>
              <w:pStyle w:val="Tabelplattetekst"/>
            </w:pPr>
          </w:p>
          <w:p w:rsidRPr="00E84F4E" w:rsidR="000A41F7" w:rsidP="007B46A5" w:rsidRDefault="000A41F7" w14:paraId="490555CA" w14:textId="77777777">
            <w:pPr>
              <w:pStyle w:val="Tabelplattetekst"/>
            </w:pPr>
          </w:p>
          <w:p w:rsidR="000A41F7" w:rsidP="007B46A5" w:rsidRDefault="000A41F7" w14:paraId="1018B731" w14:textId="77777777">
            <w:pPr>
              <w:pStyle w:val="Tabelplattetekst"/>
            </w:pPr>
            <w:r w:rsidRPr="000A41F7">
              <w:t>Extra online labo: Totale weer</w:t>
            </w:r>
            <w:r>
              <w:t>kaatsing</w:t>
            </w:r>
          </w:p>
          <w:p w:rsidR="000A41F7" w:rsidP="007B46A5" w:rsidRDefault="000A41F7" w14:paraId="410CFACE" w14:textId="77777777">
            <w:pPr>
              <w:pStyle w:val="Tabelplattetekst"/>
            </w:pPr>
            <w:r>
              <w:t>Extra online labo: Evenwijdige verschuiving</w:t>
            </w:r>
          </w:p>
          <w:p w:rsidR="000A41F7" w:rsidP="007B46A5" w:rsidRDefault="000A41F7" w14:paraId="6BC0246E" w14:textId="77777777">
            <w:pPr>
              <w:pStyle w:val="Tabelplattetekst"/>
            </w:pPr>
            <w:r>
              <w:t>Extra online labo: Schijnbare verhoging</w:t>
            </w:r>
          </w:p>
          <w:p w:rsidR="00D8180E" w:rsidP="007B46A5" w:rsidRDefault="00D8180E" w14:paraId="22994FED" w14:textId="77777777">
            <w:pPr>
              <w:pStyle w:val="Tabelplattetekst"/>
            </w:pPr>
          </w:p>
          <w:p w:rsidR="00D8180E" w:rsidP="007B46A5" w:rsidRDefault="00D8180E" w14:paraId="6F82AF90" w14:textId="77777777">
            <w:pPr>
              <w:pStyle w:val="Tabelplattetekst"/>
            </w:pPr>
          </w:p>
          <w:p w:rsidRPr="00D8180E" w:rsidR="00D8180E" w:rsidP="007B46A5" w:rsidRDefault="00D8180E" w14:paraId="7A7A7FC0" w14:textId="069DB183">
            <w:pPr>
              <w:pStyle w:val="Tabelplattetekst"/>
              <w:rPr>
                <w:lang w:val="en-US"/>
              </w:rPr>
            </w:pPr>
            <w:proofErr w:type="spellStart"/>
            <w:r w:rsidRPr="00D8180E">
              <w:rPr>
                <w:lang w:val="en-US"/>
              </w:rPr>
              <w:t>Zie</w:t>
            </w:r>
            <w:proofErr w:type="spellEnd"/>
            <w:r w:rsidRPr="00D8180E">
              <w:rPr>
                <w:lang w:val="en-US"/>
              </w:rPr>
              <w:t xml:space="preserve"> extra ICT-project: </w:t>
            </w:r>
            <w:r w:rsidRPr="00D8180E">
              <w:rPr>
                <w:lang w:val="en-US"/>
              </w:rPr>
              <w:t>Camara obscura (optic</w:t>
            </w:r>
            <w:r>
              <w:rPr>
                <w:lang w:val="en-US"/>
              </w:rPr>
              <w:t>a)</w:t>
            </w:r>
          </w:p>
        </w:tc>
      </w:tr>
      <w:tr w:rsidR="00125444" w:rsidTr="5E0B54C7" w14:paraId="2E36BD35" w14:textId="77777777">
        <w:trPr>
          <w:trHeight w:val="300"/>
        </w:trPr>
        <w:tc>
          <w:tcPr>
            <w:tcW w:w="2529" w:type="dxa"/>
            <w:shd w:val="clear" w:color="auto" w:fill="E2EFD9" w:themeFill="accent6" w:themeFillTint="33"/>
            <w:tcMar/>
          </w:tcPr>
          <w:p w:rsidRPr="004D6CE9" w:rsidR="00125444" w:rsidP="5E0B54C7" w:rsidRDefault="00125444" w14:paraId="371D0D84" w14:textId="0AA15DC6">
            <w:pPr>
              <w:pStyle w:val="Tabelplattetekst"/>
              <w:spacing w:line="276" w:lineRule="auto"/>
              <w:rPr>
                <w:rFonts w:cs="Arial"/>
                <w:b w:val="1"/>
                <w:bCs w:val="1"/>
                <w:color w:val="auto"/>
                <w:lang w:val="en-US"/>
              </w:rPr>
            </w:pPr>
            <w:r w:rsidRPr="5E0B54C7" w:rsidR="259A9949">
              <w:rPr>
                <w:rFonts w:cs="Arial"/>
                <w:b w:val="1"/>
                <w:bCs w:val="1"/>
                <w:color w:val="auto"/>
                <w:lang w:val="en-US"/>
              </w:rPr>
              <w:t xml:space="preserve">Thema </w:t>
            </w:r>
            <w:r w:rsidRPr="5E0B54C7" w:rsidR="13F1B058">
              <w:rPr>
                <w:rFonts w:cs="Arial"/>
                <w:b w:val="1"/>
                <w:bCs w:val="1"/>
                <w:color w:val="auto"/>
                <w:lang w:val="en-US"/>
              </w:rPr>
              <w:t>2</w:t>
            </w:r>
            <w:r w:rsidRPr="5E0B54C7" w:rsidR="259A9949">
              <w:rPr>
                <w:rFonts w:cs="Arial"/>
                <w:b w:val="1"/>
                <w:bCs w:val="1"/>
                <w:color w:val="auto"/>
                <w:lang w:val="en-US"/>
              </w:rPr>
              <w:t>: I came in like a wrecking ball</w:t>
            </w:r>
          </w:p>
          <w:p w:rsidRPr="004D6CE9" w:rsidR="00125444" w:rsidP="5E0B54C7" w:rsidRDefault="00125444" w14:paraId="709C4EA7" w14:textId="77777777" w14:noSpellErr="1">
            <w:pPr>
              <w:pStyle w:val="Tabelplattetekst"/>
              <w:spacing w:line="276" w:lineRule="auto"/>
              <w:rPr>
                <w:rFonts w:cs="Arial"/>
                <w:b w:val="1"/>
                <w:bCs w:val="1"/>
                <w:color w:val="auto"/>
                <w:sz w:val="18"/>
                <w:szCs w:val="18"/>
              </w:rPr>
            </w:pPr>
            <w:r w:rsidRPr="5E0B54C7" w:rsidR="259A9949">
              <w:rPr>
                <w:rFonts w:cs="Arial"/>
                <w:b w:val="1"/>
                <w:bCs w:val="1"/>
                <w:color w:val="auto"/>
                <w:sz w:val="18"/>
                <w:szCs w:val="18"/>
              </w:rPr>
              <w:t>Krachten</w:t>
            </w:r>
          </w:p>
          <w:p w:rsidRPr="004D6CE9" w:rsidR="00125444" w:rsidP="004D6CE9" w:rsidRDefault="00125444" w14:paraId="3782445F" w14:textId="77777777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</w:p>
          <w:p w:rsidRPr="004D6CE9" w:rsidR="00125444" w:rsidP="004D6CE9" w:rsidRDefault="00125444" w14:paraId="20B82BFB" w14:textId="3036E36B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  <w:r w:rsidRPr="004D6CE9">
              <w:rPr>
                <w:rFonts w:cs="Arial"/>
                <w:szCs w:val="20"/>
              </w:rPr>
              <w:t>Check-in</w:t>
            </w:r>
          </w:p>
          <w:p w:rsidRPr="004D6CE9" w:rsidR="00125444" w:rsidP="004D6CE9" w:rsidRDefault="00125444" w14:paraId="547C0217" w14:textId="1E531371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</w:p>
          <w:p w:rsidR="3CE62338" w:rsidP="5E0B54C7" w:rsidRDefault="3CE62338" w14:paraId="1A489298" w14:textId="1A7EF660">
            <w:pPr>
              <w:pStyle w:val="Tabelplattetekst"/>
              <w:spacing w:line="276" w:lineRule="auto"/>
              <w:rPr>
                <w:rFonts w:cs="Arial"/>
                <w:u w:val="single"/>
              </w:rPr>
            </w:pPr>
            <w:r w:rsidRPr="5E0B54C7" w:rsidR="3CE62338">
              <w:rPr>
                <w:rFonts w:cs="Arial"/>
                <w:u w:val="single"/>
              </w:rPr>
              <w:t>Hoofdstuk 1: Rekenen in de fysica</w:t>
            </w:r>
          </w:p>
          <w:p w:rsidR="5E0B54C7" w:rsidP="5E0B54C7" w:rsidRDefault="5E0B54C7" w14:paraId="2964E0C2" w14:textId="435A938B">
            <w:pPr>
              <w:pStyle w:val="Tabelplattetekst"/>
              <w:spacing w:line="276" w:lineRule="auto"/>
              <w:rPr>
                <w:rFonts w:cs="Arial"/>
                <w:u w:val="single"/>
              </w:rPr>
            </w:pPr>
          </w:p>
          <w:p w:rsidR="5E0B54C7" w:rsidP="5E0B54C7" w:rsidRDefault="5E0B54C7" w14:paraId="66E3C836" w14:textId="1502999C">
            <w:pPr>
              <w:pStyle w:val="Tabelplattetekst"/>
              <w:spacing w:line="276" w:lineRule="auto"/>
              <w:rPr>
                <w:rFonts w:cs="Arial"/>
                <w:u w:val="single"/>
              </w:rPr>
            </w:pPr>
          </w:p>
          <w:p w:rsidRPr="004D6CE9" w:rsidR="00125444" w:rsidP="004D6CE9" w:rsidRDefault="00125444" w14:paraId="34691841" w14:textId="470ABEDE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  <w:r w:rsidRPr="004D6CE9">
              <w:rPr>
                <w:rFonts w:cs="Arial"/>
                <w:szCs w:val="20"/>
                <w:u w:val="single"/>
              </w:rPr>
              <w:t>Hoofdstuk1</w:t>
            </w:r>
            <w:r w:rsidRPr="004D6CE9">
              <w:rPr>
                <w:rFonts w:cs="Arial"/>
                <w:szCs w:val="20"/>
              </w:rPr>
              <w:t xml:space="preserve">: </w:t>
            </w:r>
            <w:r w:rsidRPr="004D6CE9" w:rsidR="004D6CE9">
              <w:rPr>
                <w:rFonts w:cs="Arial"/>
                <w:szCs w:val="20"/>
                <w:u w:val="single"/>
              </w:rPr>
              <w:t>K</w:t>
            </w:r>
            <w:r w:rsidRPr="004D6CE9">
              <w:rPr>
                <w:rFonts w:cs="Arial"/>
                <w:szCs w:val="20"/>
                <w:u w:val="single"/>
              </w:rPr>
              <w:t>rachten</w:t>
            </w:r>
          </w:p>
          <w:p w:rsidRPr="004D6CE9" w:rsidR="00125444" w:rsidP="5E0B54C7" w:rsidRDefault="00125444" w14:paraId="3ED43EAB" w14:textId="3B02C983">
            <w:pPr>
              <w:pStyle w:val="Tabelplattetekst"/>
              <w:spacing w:line="276" w:lineRule="auto"/>
              <w:rPr>
                <w:rFonts w:cs="Arial"/>
              </w:rPr>
            </w:pPr>
            <w:r w:rsidRPr="5E0B54C7" w:rsidR="14EC5AD2">
              <w:rPr>
                <w:rFonts w:cs="Arial"/>
              </w:rPr>
              <w:t>2</w:t>
            </w:r>
            <w:r w:rsidRPr="5E0B54C7" w:rsidR="259A9949">
              <w:rPr>
                <w:rFonts w:cs="Arial"/>
              </w:rPr>
              <w:t>.1 Effect van een kracht</w:t>
            </w:r>
          </w:p>
          <w:p w:rsidRPr="004D6CE9" w:rsidR="00125444" w:rsidP="5E0B54C7" w:rsidRDefault="00125444" w14:paraId="6F7503C7" w14:textId="191CEFFA">
            <w:pPr>
              <w:pStyle w:val="Tabelplattetekst"/>
              <w:spacing w:line="276" w:lineRule="auto"/>
              <w:rPr>
                <w:rFonts w:cs="Arial"/>
              </w:rPr>
            </w:pPr>
            <w:r w:rsidRPr="5E0B54C7" w:rsidR="30EA25F2">
              <w:rPr>
                <w:rFonts w:cs="Arial"/>
              </w:rPr>
              <w:t>2</w:t>
            </w:r>
            <w:r w:rsidRPr="5E0B54C7" w:rsidR="259A9949">
              <w:rPr>
                <w:rFonts w:cs="Arial"/>
              </w:rPr>
              <w:t>.2 Tekenen van een kracht als vector</w:t>
            </w:r>
          </w:p>
          <w:p w:rsidRPr="004D6CE9" w:rsidR="00125444" w:rsidP="004D6CE9" w:rsidRDefault="00125444" w14:paraId="783B3B85" w14:textId="07C23430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  <w:r w:rsidRPr="004D6CE9">
              <w:rPr>
                <w:rFonts w:cs="Arial"/>
                <w:szCs w:val="20"/>
              </w:rPr>
              <w:t>1.3 Samenstellen en ontbinden van krachten</w:t>
            </w:r>
          </w:p>
          <w:p w:rsidRPr="004D6CE9" w:rsidR="00125444" w:rsidP="004D6CE9" w:rsidRDefault="00125444" w14:paraId="136745B2" w14:textId="39D5FFD0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</w:p>
          <w:p w:rsidRPr="004D6CE9" w:rsidR="00125444" w:rsidP="5E0B54C7" w:rsidRDefault="00125444" w14:paraId="7BE9722F" w14:textId="6DD6DAE9">
            <w:pPr>
              <w:pStyle w:val="Tabelplattetekst"/>
              <w:spacing w:line="276" w:lineRule="auto"/>
              <w:rPr>
                <w:rFonts w:cs="Arial"/>
                <w:u w:val="single"/>
              </w:rPr>
            </w:pPr>
            <w:r w:rsidRPr="5E0B54C7" w:rsidR="259A9949">
              <w:rPr>
                <w:rFonts w:cs="Arial"/>
                <w:u w:val="single"/>
              </w:rPr>
              <w:t xml:space="preserve">Hoofdstuk </w:t>
            </w:r>
            <w:r w:rsidRPr="5E0B54C7" w:rsidR="784584B2">
              <w:rPr>
                <w:rFonts w:cs="Arial"/>
                <w:u w:val="single"/>
              </w:rPr>
              <w:t>3</w:t>
            </w:r>
            <w:r w:rsidRPr="5E0B54C7" w:rsidR="259A9949">
              <w:rPr>
                <w:rFonts w:cs="Arial"/>
              </w:rPr>
              <w:t xml:space="preserve">: </w:t>
            </w:r>
            <w:r w:rsidRPr="5E0B54C7" w:rsidR="5C70A35E">
              <w:rPr>
                <w:rFonts w:cs="Arial"/>
                <w:u w:val="single"/>
              </w:rPr>
              <w:t>K</w:t>
            </w:r>
            <w:r w:rsidRPr="5E0B54C7" w:rsidR="259A9949">
              <w:rPr>
                <w:rFonts w:cs="Arial"/>
                <w:u w:val="single"/>
              </w:rPr>
              <w:t>racht en beweging</w:t>
            </w:r>
          </w:p>
          <w:p w:rsidRPr="004D6CE9" w:rsidR="00125444" w:rsidP="004D6CE9" w:rsidRDefault="00125444" w14:paraId="45CE81F0" w14:textId="64D2E2FA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  <w:r w:rsidRPr="004D6CE9">
              <w:rPr>
                <w:rFonts w:cs="Arial"/>
                <w:szCs w:val="20"/>
              </w:rPr>
              <w:t xml:space="preserve">2.1 Verandering van </w:t>
            </w:r>
            <w:r w:rsidR="000A41F7">
              <w:rPr>
                <w:rFonts w:cs="Arial"/>
                <w:szCs w:val="20"/>
              </w:rPr>
              <w:t>de</w:t>
            </w:r>
            <w:r w:rsidRPr="004D6CE9">
              <w:rPr>
                <w:rFonts w:cs="Arial"/>
                <w:szCs w:val="20"/>
              </w:rPr>
              <w:t xml:space="preserve"> bewegingstoestand</w:t>
            </w:r>
          </w:p>
          <w:p w:rsidRPr="004D6CE9" w:rsidR="00125444" w:rsidP="004D6CE9" w:rsidRDefault="00125444" w14:paraId="1E5BC09C" w14:textId="3307E6AD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  <w:r w:rsidRPr="004D6CE9">
              <w:rPr>
                <w:rFonts w:cs="Arial"/>
                <w:szCs w:val="20"/>
              </w:rPr>
              <w:t>2.2 Resulterende kracht en  beweging</w:t>
            </w:r>
          </w:p>
          <w:p w:rsidRPr="004D6CE9" w:rsidR="00125444" w:rsidP="004D6CE9" w:rsidRDefault="00125444" w14:paraId="29BAF042" w14:textId="248A8B49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</w:p>
          <w:p w:rsidRPr="004D6CE9" w:rsidR="00125444" w:rsidP="5E0B54C7" w:rsidRDefault="00125444" w14:paraId="039FCC07" w14:textId="63DDFF28">
            <w:pPr>
              <w:pStyle w:val="Tabelplattetekst"/>
              <w:spacing w:line="276" w:lineRule="auto"/>
              <w:rPr>
                <w:rFonts w:cs="Arial"/>
                <w:u w:val="single"/>
              </w:rPr>
            </w:pPr>
            <w:r w:rsidRPr="5E0B54C7" w:rsidR="259A9949">
              <w:rPr>
                <w:rFonts w:cs="Arial"/>
                <w:u w:val="single"/>
              </w:rPr>
              <w:t xml:space="preserve">Hoofdstuk </w:t>
            </w:r>
            <w:r w:rsidRPr="5E0B54C7" w:rsidR="3C7F7191">
              <w:rPr>
                <w:rFonts w:cs="Arial"/>
                <w:u w:val="single"/>
              </w:rPr>
              <w:t>4</w:t>
            </w:r>
            <w:r w:rsidRPr="5E0B54C7" w:rsidR="259A9949">
              <w:rPr>
                <w:rFonts w:cs="Arial"/>
              </w:rPr>
              <w:t xml:space="preserve">: </w:t>
            </w:r>
            <w:r w:rsidRPr="5E0B54C7" w:rsidR="5C70A35E">
              <w:rPr>
                <w:rFonts w:cs="Arial"/>
                <w:u w:val="single"/>
              </w:rPr>
              <w:t>Z</w:t>
            </w:r>
            <w:r w:rsidRPr="5E0B54C7" w:rsidR="259A9949">
              <w:rPr>
                <w:rFonts w:cs="Arial"/>
                <w:u w:val="single"/>
              </w:rPr>
              <w:t>waartekracht</w:t>
            </w:r>
          </w:p>
          <w:p w:rsidRPr="004D6CE9" w:rsidR="00125444" w:rsidP="004D6CE9" w:rsidRDefault="00125444" w14:paraId="2462D6ED" w14:textId="6EFDA767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  <w:r w:rsidRPr="004D6CE9">
              <w:rPr>
                <w:rFonts w:cs="Arial"/>
                <w:szCs w:val="20"/>
              </w:rPr>
              <w:t xml:space="preserve">3.1 </w:t>
            </w:r>
            <w:r w:rsidR="004D6CE9">
              <w:rPr>
                <w:rFonts w:cs="Arial"/>
                <w:szCs w:val="20"/>
              </w:rPr>
              <w:t>Z</w:t>
            </w:r>
            <w:r w:rsidRPr="004D6CE9">
              <w:rPr>
                <w:rFonts w:cs="Arial"/>
                <w:szCs w:val="20"/>
              </w:rPr>
              <w:t>waartekracht is overal</w:t>
            </w:r>
          </w:p>
          <w:p w:rsidRPr="004D6CE9" w:rsidR="00125444" w:rsidP="004D6CE9" w:rsidRDefault="00125444" w14:paraId="7EDC0647" w14:textId="2D552F4E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  <w:r w:rsidRPr="004D6CE9">
              <w:rPr>
                <w:rFonts w:cs="Arial"/>
                <w:szCs w:val="20"/>
              </w:rPr>
              <w:t xml:space="preserve">3.2 </w:t>
            </w:r>
            <w:r w:rsidR="004D6CE9">
              <w:rPr>
                <w:rFonts w:cs="Arial"/>
                <w:szCs w:val="20"/>
              </w:rPr>
              <w:t>V</w:t>
            </w:r>
            <w:r w:rsidRPr="004D6CE9">
              <w:rPr>
                <w:rFonts w:cs="Arial"/>
                <w:szCs w:val="20"/>
              </w:rPr>
              <w:t>erband tussen de grootte van de zwaartekracht, massa en zwaarteveldsterkte</w:t>
            </w:r>
          </w:p>
          <w:p w:rsidRPr="004D6CE9" w:rsidR="00125444" w:rsidP="004D6CE9" w:rsidRDefault="00125444" w14:paraId="59E9DD3C" w14:textId="23AFBD4A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  <w:r w:rsidRPr="004D6CE9">
              <w:rPr>
                <w:rFonts w:cs="Arial"/>
                <w:szCs w:val="20"/>
              </w:rPr>
              <w:t xml:space="preserve">3.3 </w:t>
            </w:r>
            <w:r w:rsidR="004D6CE9">
              <w:rPr>
                <w:rFonts w:cs="Arial"/>
                <w:szCs w:val="20"/>
              </w:rPr>
              <w:t>V</w:t>
            </w:r>
            <w:r w:rsidRPr="004D6CE9">
              <w:rPr>
                <w:rFonts w:cs="Arial"/>
                <w:szCs w:val="20"/>
              </w:rPr>
              <w:t>erschil tussen massa en gewicht</w:t>
            </w:r>
          </w:p>
          <w:p w:rsidRPr="004D6CE9" w:rsidR="00125444" w:rsidP="004D6CE9" w:rsidRDefault="00125444" w14:paraId="7BD921FB" w14:textId="44501ECA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  <w:r w:rsidRPr="004D6CE9">
              <w:rPr>
                <w:rFonts w:cs="Arial"/>
                <w:szCs w:val="20"/>
              </w:rPr>
              <w:t xml:space="preserve">3.4 </w:t>
            </w:r>
            <w:r w:rsidR="004D6CE9">
              <w:rPr>
                <w:rFonts w:cs="Arial"/>
                <w:szCs w:val="20"/>
              </w:rPr>
              <w:t>N</w:t>
            </w:r>
            <w:r w:rsidRPr="004D6CE9">
              <w:rPr>
                <w:rFonts w:cs="Arial"/>
                <w:szCs w:val="20"/>
              </w:rPr>
              <w:t>ormaalkracht, zwaartekracht en gewicht</w:t>
            </w:r>
          </w:p>
          <w:p w:rsidRPr="004D6CE9" w:rsidR="00125444" w:rsidP="004D6CE9" w:rsidRDefault="00125444" w14:paraId="53F99C8F" w14:textId="72A84719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</w:p>
          <w:p w:rsidRPr="004D6CE9" w:rsidR="006044BB" w:rsidP="004D6CE9" w:rsidRDefault="006044BB" w14:paraId="222EE20A" w14:textId="173312B8">
            <w:pPr>
              <w:spacing w:line="276" w:lineRule="auto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5E0B54C7" w:rsidR="4AB07461">
              <w:rPr>
                <w:rFonts w:ascii="Arial" w:hAnsi="Arial" w:cs="Arial"/>
                <w:sz w:val="20"/>
                <w:szCs w:val="20"/>
                <w:u w:val="single"/>
              </w:rPr>
              <w:t xml:space="preserve">Hoofdstuk </w:t>
            </w:r>
            <w:r w:rsidRPr="5E0B54C7" w:rsidR="516FF4D8">
              <w:rPr>
                <w:rFonts w:ascii="Arial" w:hAnsi="Arial" w:cs="Arial"/>
                <w:sz w:val="20"/>
                <w:szCs w:val="20"/>
                <w:u w:val="single"/>
              </w:rPr>
              <w:t>5</w:t>
            </w:r>
            <w:r w:rsidRPr="5E0B54C7" w:rsidR="4AB07461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5E0B54C7" w:rsidR="4AB07461">
              <w:rPr>
                <w:rFonts w:ascii="Arial" w:hAnsi="Arial" w:cs="Arial"/>
                <w:sz w:val="20"/>
                <w:szCs w:val="20"/>
                <w:u w:val="single"/>
              </w:rPr>
              <w:t>Wrijvingskracht</w:t>
            </w:r>
          </w:p>
          <w:p w:rsidRPr="004D6CE9" w:rsidR="006044BB" w:rsidP="004D6CE9" w:rsidRDefault="006044BB" w14:paraId="5B5F1294" w14:textId="74EA709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D6CE9">
              <w:rPr>
                <w:rFonts w:ascii="Arial" w:hAnsi="Arial" w:cs="Arial"/>
                <w:sz w:val="20"/>
                <w:szCs w:val="20"/>
              </w:rPr>
              <w:t>4.1 Statische en dynamische wrijvingskracht</w:t>
            </w:r>
            <w:r w:rsidRPr="004D6CE9">
              <w:rPr>
                <w:rFonts w:ascii="Arial" w:hAnsi="Arial" w:cs="Arial"/>
                <w:sz w:val="20"/>
                <w:szCs w:val="20"/>
              </w:rPr>
              <w:tab/>
            </w:r>
            <w:r w:rsidRPr="004D6CE9">
              <w:rPr>
                <w:rFonts w:ascii="Arial" w:hAnsi="Arial" w:cs="Arial"/>
                <w:sz w:val="20"/>
                <w:szCs w:val="20"/>
              </w:rPr>
              <w:tab/>
            </w:r>
            <w:r w:rsidRPr="004D6CE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Pr="004D6CE9" w:rsidR="00125444" w:rsidP="004D6CE9" w:rsidRDefault="006044BB" w14:paraId="29F7F5E3" w14:textId="7651295D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  <w:r w:rsidRPr="004D6CE9">
              <w:rPr>
                <w:rFonts w:cs="Arial"/>
                <w:szCs w:val="20"/>
              </w:rPr>
              <w:t>4.2 Verband tussen de maximale statische wrijvingskracht en de normaalkracht</w:t>
            </w:r>
          </w:p>
          <w:p w:rsidR="006044BB" w:rsidP="004D6CE9" w:rsidRDefault="006044BB" w14:paraId="22ACC927" w14:textId="29D3C8D6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</w:p>
          <w:p w:rsidRPr="004D6CE9" w:rsidR="00414E60" w:rsidP="004D6CE9" w:rsidRDefault="00414E60" w14:paraId="3CCC85CC" w14:textId="77777777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</w:p>
          <w:p w:rsidRPr="004D6CE9" w:rsidR="00125444" w:rsidP="5E0B54C7" w:rsidRDefault="00125444" w14:paraId="28A0DA6F" w14:textId="48C58BC6">
            <w:pPr>
              <w:pStyle w:val="Tabelplattetekst"/>
              <w:spacing w:line="276" w:lineRule="auto"/>
              <w:rPr>
                <w:rFonts w:cs="Arial"/>
                <w:u w:val="single"/>
              </w:rPr>
            </w:pPr>
            <w:r w:rsidRPr="5E0B54C7" w:rsidR="259A9949">
              <w:rPr>
                <w:rFonts w:cs="Arial"/>
                <w:u w:val="single"/>
              </w:rPr>
              <w:t xml:space="preserve">Hoofdstuk </w:t>
            </w:r>
            <w:r w:rsidRPr="5E0B54C7" w:rsidR="3FC65C3E">
              <w:rPr>
                <w:rFonts w:cs="Arial"/>
                <w:u w:val="single"/>
              </w:rPr>
              <w:t>6</w:t>
            </w:r>
            <w:r w:rsidRPr="5E0B54C7" w:rsidR="259A9949">
              <w:rPr>
                <w:rFonts w:cs="Arial"/>
              </w:rPr>
              <w:t xml:space="preserve">: </w:t>
            </w:r>
            <w:r w:rsidRPr="5E0B54C7" w:rsidR="5C70A35E">
              <w:rPr>
                <w:rFonts w:cs="Arial"/>
                <w:u w:val="single"/>
              </w:rPr>
              <w:t>V</w:t>
            </w:r>
            <w:r w:rsidRPr="5E0B54C7" w:rsidR="259A9949">
              <w:rPr>
                <w:rFonts w:cs="Arial"/>
                <w:u w:val="single"/>
              </w:rPr>
              <w:t>eerkracht</w:t>
            </w:r>
          </w:p>
          <w:p w:rsidR="000A41F7" w:rsidP="004D6CE9" w:rsidRDefault="000A41F7" w14:paraId="6F6C8807" w14:textId="31AB5653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</w:p>
          <w:p w:rsidR="000A41F7" w:rsidP="004D6CE9" w:rsidRDefault="000A41F7" w14:paraId="2267F2E6" w14:textId="4E9C1E28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</w:p>
          <w:p w:rsidR="000A41F7" w:rsidP="004D6CE9" w:rsidRDefault="000A41F7" w14:paraId="563DD226" w14:textId="77777777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</w:p>
          <w:p w:rsidRPr="00D01B3A" w:rsidR="00D01B3A" w:rsidP="5E0B54C7" w:rsidRDefault="00D01B3A" w14:paraId="03D2347B" w14:textId="1B1DA92A">
            <w:pPr>
              <w:pStyle w:val="Tabelplattetekst"/>
              <w:spacing w:line="276" w:lineRule="auto"/>
              <w:rPr>
                <w:rFonts w:cs="Arial"/>
                <w:u w:val="single"/>
              </w:rPr>
            </w:pPr>
            <w:r w:rsidRPr="5E0B54C7" w:rsidR="203C0FDF">
              <w:rPr>
                <w:rFonts w:cs="Arial"/>
                <w:u w:val="single"/>
              </w:rPr>
              <w:t xml:space="preserve">Hoofdstuk </w:t>
            </w:r>
            <w:r w:rsidRPr="5E0B54C7" w:rsidR="6A0CBB93">
              <w:rPr>
                <w:rFonts w:cs="Arial"/>
                <w:u w:val="single"/>
              </w:rPr>
              <w:t>7</w:t>
            </w:r>
            <w:r w:rsidRPr="5E0B54C7" w:rsidR="203C0FDF">
              <w:rPr>
                <w:rFonts w:cs="Arial"/>
                <w:u w:val="single"/>
              </w:rPr>
              <w:t xml:space="preserve">: </w:t>
            </w:r>
            <w:r w:rsidRPr="5E0B54C7" w:rsidR="1ABAC1BF">
              <w:rPr>
                <w:rFonts w:cs="Arial"/>
                <w:u w:val="single"/>
              </w:rPr>
              <w:t>Krachtmoment</w:t>
            </w:r>
          </w:p>
          <w:p w:rsidR="007B2658" w:rsidP="004D6CE9" w:rsidRDefault="00D01B3A" w14:paraId="2F23E748" w14:textId="3253B174">
            <w:pPr>
              <w:pStyle w:val="Plattetekst"/>
              <w:spacing w:line="276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6.1 Moment van een kracht</w:t>
            </w:r>
          </w:p>
          <w:p w:rsidR="00D01B3A" w:rsidP="004D6CE9" w:rsidRDefault="00D01B3A" w14:paraId="4FCB7EF0" w14:textId="0BAC4DBF">
            <w:pPr>
              <w:pStyle w:val="Plattetekst"/>
              <w:spacing w:line="276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6.2 Statisch evenwicht</w:t>
            </w:r>
          </w:p>
          <w:p w:rsidRPr="004D6CE9" w:rsidR="00D01B3A" w:rsidP="004D6CE9" w:rsidRDefault="00D01B3A" w14:paraId="5B2120AE" w14:textId="77777777">
            <w:pPr>
              <w:pStyle w:val="Plattetekst"/>
              <w:spacing w:line="276" w:lineRule="auto"/>
              <w:rPr>
                <w:rFonts w:cs="Arial"/>
                <w:szCs w:val="20"/>
              </w:rPr>
            </w:pPr>
          </w:p>
          <w:p w:rsidR="007B2658" w:rsidP="004D6CE9" w:rsidRDefault="007B2658" w14:paraId="5018092F" w14:textId="77777777">
            <w:pPr>
              <w:pStyle w:val="Plattetekst"/>
              <w:spacing w:line="276" w:lineRule="auto"/>
              <w:rPr>
                <w:rFonts w:cs="Arial"/>
                <w:szCs w:val="20"/>
              </w:rPr>
            </w:pPr>
            <w:r w:rsidRPr="004D6CE9">
              <w:rPr>
                <w:rFonts w:cs="Arial"/>
                <w:szCs w:val="20"/>
              </w:rPr>
              <w:t>Samenvatting + check out</w:t>
            </w:r>
          </w:p>
          <w:p w:rsidRPr="004D6CE9" w:rsidR="000A41F7" w:rsidP="004D6CE9" w:rsidRDefault="000A41F7" w14:paraId="53AAF6C5" w14:textId="08DE3807">
            <w:pPr>
              <w:pStyle w:val="Plattetekst"/>
              <w:spacing w:line="276" w:lineRule="auto"/>
              <w:rPr>
                <w:rFonts w:cs="Arial"/>
                <w:szCs w:val="20"/>
              </w:rPr>
            </w:pPr>
          </w:p>
        </w:tc>
        <w:tc>
          <w:tcPr>
            <w:tcW w:w="1434" w:type="dxa"/>
            <w:tcMar/>
          </w:tcPr>
          <w:p w:rsidRPr="004D6CE9" w:rsidR="00125444" w:rsidP="00D3192F" w:rsidRDefault="00AD266F" w14:paraId="0799A5F9" w14:textId="63656171">
            <w:pPr>
              <w:pStyle w:val="Tabelplattetekst"/>
            </w:pPr>
            <w:r w:rsidR="5448D4E7">
              <w:rPr/>
              <w:t>20</w:t>
            </w:r>
            <w:r w:rsidR="553BEC86">
              <w:rPr/>
              <w:t xml:space="preserve"> lesuren (totaal)</w:t>
            </w:r>
          </w:p>
          <w:p w:rsidRPr="004D6CE9" w:rsidR="00E909FF" w:rsidP="00D3192F" w:rsidRDefault="00E909FF" w14:paraId="68869A69" w14:textId="77777777">
            <w:pPr>
              <w:pStyle w:val="Tabelplattetekst"/>
            </w:pPr>
          </w:p>
          <w:p w:rsidRPr="004D6CE9" w:rsidR="00E909FF" w:rsidP="00D3192F" w:rsidRDefault="00E909FF" w14:paraId="0D217D0C" w14:textId="77777777" w14:noSpellErr="1">
            <w:pPr>
              <w:pStyle w:val="Tabelplattetekst"/>
            </w:pPr>
          </w:p>
          <w:p w:rsidRPr="004D6CE9" w:rsidR="00E909FF" w:rsidP="00D3192F" w:rsidRDefault="00E909FF" w14:paraId="2E54E3D4" w14:textId="152DB528">
            <w:pPr>
              <w:pStyle w:val="Tabelplattetekst"/>
            </w:pPr>
          </w:p>
          <w:p w:rsidRPr="004D6CE9" w:rsidR="00E909FF" w:rsidP="00D3192F" w:rsidRDefault="00E909FF" w14:paraId="3FFFAA05" w14:textId="61988D29">
            <w:pPr>
              <w:pStyle w:val="Tabelplattetekst"/>
            </w:pPr>
          </w:p>
          <w:p w:rsidRPr="004D6CE9" w:rsidR="00E909FF" w:rsidP="00D3192F" w:rsidRDefault="00E909FF" w14:paraId="720D91E6" w14:textId="353908DE">
            <w:pPr>
              <w:pStyle w:val="Tabelplattetekst"/>
            </w:pPr>
            <w:r w:rsidR="4B40E4E1">
              <w:rPr/>
              <w:t>2u</w:t>
            </w:r>
          </w:p>
          <w:p w:rsidRPr="004D6CE9" w:rsidR="00E909FF" w:rsidP="00D3192F" w:rsidRDefault="00E909FF" w14:paraId="005FAF4F" w14:textId="5CD4E531">
            <w:pPr>
              <w:pStyle w:val="Tabelplattetekst"/>
            </w:pPr>
          </w:p>
          <w:p w:rsidRPr="004D6CE9" w:rsidR="00E909FF" w:rsidP="00D3192F" w:rsidRDefault="00E909FF" w14:paraId="4C9BD2DE" w14:textId="303919D8">
            <w:pPr>
              <w:pStyle w:val="Tabelplattetekst"/>
            </w:pPr>
          </w:p>
          <w:p w:rsidRPr="004D6CE9" w:rsidR="00E909FF" w:rsidP="00D3192F" w:rsidRDefault="00E909FF" w14:paraId="61F44EBA" w14:textId="7B95FBD5">
            <w:pPr>
              <w:pStyle w:val="Tabelplattetekst"/>
            </w:pPr>
            <w:r w:rsidR="4B40E4E1">
              <w:rPr/>
              <w:t>2u</w:t>
            </w:r>
          </w:p>
          <w:p w:rsidRPr="004D6CE9" w:rsidR="00E909FF" w:rsidP="00D3192F" w:rsidRDefault="00E909FF" w14:paraId="098E706F" w14:textId="14412ED1">
            <w:pPr>
              <w:pStyle w:val="Tabelplattetekst"/>
            </w:pPr>
          </w:p>
          <w:p w:rsidRPr="004D6CE9" w:rsidR="00E909FF" w:rsidP="00D3192F" w:rsidRDefault="00E909FF" w14:paraId="211EF60D" w14:textId="0B4589AD">
            <w:pPr>
              <w:pStyle w:val="Tabelplattetekst"/>
            </w:pPr>
          </w:p>
          <w:p w:rsidRPr="004D6CE9" w:rsidR="00E909FF" w:rsidP="00D3192F" w:rsidRDefault="00E909FF" w14:paraId="0B0A43AE" w14:textId="71D0DE1E">
            <w:pPr>
              <w:pStyle w:val="Tabelplattetekst"/>
            </w:pPr>
          </w:p>
          <w:p w:rsidRPr="004D6CE9" w:rsidR="00E909FF" w:rsidP="00D3192F" w:rsidRDefault="00E909FF" w14:paraId="357034E2" w14:textId="43B7C4CB">
            <w:pPr>
              <w:pStyle w:val="Tabelplattetekst"/>
            </w:pPr>
          </w:p>
          <w:p w:rsidRPr="004D6CE9" w:rsidR="00E909FF" w:rsidP="00D3192F" w:rsidRDefault="00E909FF" w14:paraId="3ACA7006" w14:textId="114587F6">
            <w:pPr>
              <w:pStyle w:val="Tabelplattetekst"/>
            </w:pPr>
          </w:p>
          <w:p w:rsidRPr="004D6CE9" w:rsidR="00E909FF" w:rsidP="00D3192F" w:rsidRDefault="00E909FF" w14:paraId="69F9F74A" w14:textId="2442B320">
            <w:pPr>
              <w:pStyle w:val="Tabelplattetekst"/>
            </w:pPr>
          </w:p>
          <w:p w:rsidRPr="004D6CE9" w:rsidR="00E909FF" w:rsidP="00D3192F" w:rsidRDefault="00E909FF" w14:paraId="05ED5FE8" w14:textId="69F7BE66">
            <w:pPr>
              <w:pStyle w:val="Tabelplattetekst"/>
            </w:pPr>
            <w:r w:rsidR="4B40E4E1">
              <w:rPr/>
              <w:t>2u</w:t>
            </w:r>
          </w:p>
          <w:p w:rsidRPr="004D6CE9" w:rsidR="00E909FF" w:rsidP="00D3192F" w:rsidRDefault="00E909FF" w14:paraId="56A4435B" w14:textId="7EFC39F1">
            <w:pPr>
              <w:pStyle w:val="Tabelplattetekst"/>
            </w:pPr>
          </w:p>
          <w:p w:rsidRPr="004D6CE9" w:rsidR="00E909FF" w:rsidP="00D3192F" w:rsidRDefault="00E909FF" w14:paraId="6D32B345" w14:textId="4F06B593">
            <w:pPr>
              <w:pStyle w:val="Tabelplattetekst"/>
            </w:pPr>
          </w:p>
          <w:p w:rsidRPr="004D6CE9" w:rsidR="00E909FF" w:rsidP="00D3192F" w:rsidRDefault="00E909FF" w14:paraId="17A21691" w14:textId="7092B1A7">
            <w:pPr>
              <w:pStyle w:val="Tabelplattetekst"/>
            </w:pPr>
          </w:p>
          <w:p w:rsidRPr="004D6CE9" w:rsidR="00E909FF" w:rsidP="00D3192F" w:rsidRDefault="00E909FF" w14:paraId="66A9C6F0" w14:textId="032DC58B">
            <w:pPr>
              <w:pStyle w:val="Tabelplattetekst"/>
            </w:pPr>
          </w:p>
          <w:p w:rsidRPr="004D6CE9" w:rsidR="00E909FF" w:rsidP="00D3192F" w:rsidRDefault="00E909FF" w14:paraId="2E13ADF3" w14:textId="64ABA604">
            <w:pPr>
              <w:pStyle w:val="Tabelplattetekst"/>
            </w:pPr>
          </w:p>
          <w:p w:rsidRPr="004D6CE9" w:rsidR="00E909FF" w:rsidP="00D3192F" w:rsidRDefault="00E909FF" w14:paraId="529F8017" w14:textId="758EEFD1">
            <w:pPr>
              <w:pStyle w:val="Tabelplattetekst"/>
            </w:pPr>
          </w:p>
          <w:p w:rsidRPr="004D6CE9" w:rsidR="00E909FF" w:rsidP="00D3192F" w:rsidRDefault="00E909FF" w14:paraId="0E94B142" w14:textId="7B3049FC">
            <w:pPr>
              <w:pStyle w:val="Tabelplattetekst"/>
            </w:pPr>
            <w:r w:rsidR="4B40E4E1">
              <w:rPr/>
              <w:t>4u</w:t>
            </w:r>
          </w:p>
          <w:p w:rsidRPr="004D6CE9" w:rsidR="00E909FF" w:rsidP="00D3192F" w:rsidRDefault="00E909FF" w14:paraId="209E9D4F" w14:textId="7D6F52D5">
            <w:pPr>
              <w:pStyle w:val="Tabelplattetekst"/>
            </w:pPr>
          </w:p>
          <w:p w:rsidRPr="004D6CE9" w:rsidR="00E909FF" w:rsidP="00D3192F" w:rsidRDefault="00E909FF" w14:paraId="5B625268" w14:textId="21BDCD16">
            <w:pPr>
              <w:pStyle w:val="Tabelplattetekst"/>
            </w:pPr>
          </w:p>
          <w:p w:rsidRPr="004D6CE9" w:rsidR="00E909FF" w:rsidP="00D3192F" w:rsidRDefault="00E909FF" w14:paraId="201D789F" w14:textId="1857E6A0">
            <w:pPr>
              <w:pStyle w:val="Tabelplattetekst"/>
            </w:pPr>
          </w:p>
          <w:p w:rsidRPr="004D6CE9" w:rsidR="00E909FF" w:rsidP="00D3192F" w:rsidRDefault="00E909FF" w14:paraId="6D97A7AD" w14:textId="0774C887">
            <w:pPr>
              <w:pStyle w:val="Tabelplattetekst"/>
            </w:pPr>
          </w:p>
          <w:p w:rsidRPr="004D6CE9" w:rsidR="00E909FF" w:rsidP="00D3192F" w:rsidRDefault="00E909FF" w14:paraId="7B9B701F" w14:textId="2C9B9F8B">
            <w:pPr>
              <w:pStyle w:val="Tabelplattetekst"/>
            </w:pPr>
          </w:p>
          <w:p w:rsidRPr="004D6CE9" w:rsidR="00E909FF" w:rsidP="00D3192F" w:rsidRDefault="00E909FF" w14:paraId="5569D91B" w14:textId="7D69AA0F">
            <w:pPr>
              <w:pStyle w:val="Tabelplattetekst"/>
            </w:pPr>
          </w:p>
          <w:p w:rsidRPr="004D6CE9" w:rsidR="00E909FF" w:rsidP="00D3192F" w:rsidRDefault="00E909FF" w14:paraId="50A5E60B" w14:textId="4751C465">
            <w:pPr>
              <w:pStyle w:val="Tabelplattetekst"/>
            </w:pPr>
          </w:p>
          <w:p w:rsidRPr="004D6CE9" w:rsidR="00E909FF" w:rsidP="00D3192F" w:rsidRDefault="00E909FF" w14:paraId="6FF44BB6" w14:textId="11CAB36D">
            <w:pPr>
              <w:pStyle w:val="Tabelplattetekst"/>
            </w:pPr>
          </w:p>
          <w:p w:rsidRPr="004D6CE9" w:rsidR="00E909FF" w:rsidP="00D3192F" w:rsidRDefault="00E909FF" w14:paraId="7E407B11" w14:textId="6E9F8EEB">
            <w:pPr>
              <w:pStyle w:val="Tabelplattetekst"/>
            </w:pPr>
          </w:p>
          <w:p w:rsidRPr="004D6CE9" w:rsidR="00E909FF" w:rsidP="00D3192F" w:rsidRDefault="00E909FF" w14:paraId="2C0C4353" w14:textId="11100691">
            <w:pPr>
              <w:pStyle w:val="Tabelplattetekst"/>
            </w:pPr>
          </w:p>
          <w:p w:rsidRPr="004D6CE9" w:rsidR="00E909FF" w:rsidP="00D3192F" w:rsidRDefault="00E909FF" w14:paraId="6CCB8D32" w14:textId="45FA9740">
            <w:pPr>
              <w:pStyle w:val="Tabelplattetekst"/>
            </w:pPr>
          </w:p>
          <w:p w:rsidRPr="004D6CE9" w:rsidR="00E909FF" w:rsidP="00D3192F" w:rsidRDefault="00E909FF" w14:paraId="061594A6" w14:textId="7FCE6D7E">
            <w:pPr>
              <w:pStyle w:val="Tabelplattetekst"/>
            </w:pPr>
            <w:r w:rsidR="4B40E4E1">
              <w:rPr/>
              <w:t>4u</w:t>
            </w:r>
          </w:p>
          <w:p w:rsidRPr="004D6CE9" w:rsidR="00E909FF" w:rsidP="00D3192F" w:rsidRDefault="00E909FF" w14:paraId="2B0EEC28" w14:textId="219DF3B1">
            <w:pPr>
              <w:pStyle w:val="Tabelplattetekst"/>
            </w:pPr>
          </w:p>
          <w:p w:rsidRPr="004D6CE9" w:rsidR="00E909FF" w:rsidP="00D3192F" w:rsidRDefault="00E909FF" w14:paraId="319EB4DB" w14:textId="4F75F78D">
            <w:pPr>
              <w:pStyle w:val="Tabelplattetekst"/>
            </w:pPr>
          </w:p>
          <w:p w:rsidRPr="004D6CE9" w:rsidR="00E909FF" w:rsidP="00D3192F" w:rsidRDefault="00E909FF" w14:paraId="791A7538" w14:textId="5878A9B8">
            <w:pPr>
              <w:pStyle w:val="Tabelplattetekst"/>
            </w:pPr>
          </w:p>
          <w:p w:rsidRPr="004D6CE9" w:rsidR="00E909FF" w:rsidP="00D3192F" w:rsidRDefault="00E909FF" w14:paraId="5772A8AC" w14:textId="55A0EAC5">
            <w:pPr>
              <w:pStyle w:val="Tabelplattetekst"/>
            </w:pPr>
          </w:p>
          <w:p w:rsidRPr="004D6CE9" w:rsidR="00E909FF" w:rsidP="00D3192F" w:rsidRDefault="00E909FF" w14:paraId="3EE9CDC3" w14:textId="171A2FCC">
            <w:pPr>
              <w:pStyle w:val="Tabelplattetekst"/>
            </w:pPr>
          </w:p>
          <w:p w:rsidRPr="004D6CE9" w:rsidR="00E909FF" w:rsidP="00D3192F" w:rsidRDefault="00E909FF" w14:paraId="5F0EF267" w14:textId="74744795">
            <w:pPr>
              <w:pStyle w:val="Tabelplattetekst"/>
            </w:pPr>
          </w:p>
          <w:p w:rsidRPr="004D6CE9" w:rsidR="00E909FF" w:rsidP="00D3192F" w:rsidRDefault="00E909FF" w14:paraId="1562AC1C" w14:textId="18E0F52B">
            <w:pPr>
              <w:pStyle w:val="Tabelplattetekst"/>
            </w:pPr>
          </w:p>
          <w:p w:rsidRPr="004D6CE9" w:rsidR="00E909FF" w:rsidP="00D3192F" w:rsidRDefault="00E909FF" w14:paraId="76373EF7" w14:textId="6B746896">
            <w:pPr>
              <w:pStyle w:val="Tabelplattetekst"/>
            </w:pPr>
          </w:p>
          <w:p w:rsidRPr="004D6CE9" w:rsidR="00E909FF" w:rsidP="00D3192F" w:rsidRDefault="00E909FF" w14:paraId="717A1E4A" w14:textId="01956A58">
            <w:pPr>
              <w:pStyle w:val="Tabelplattetekst"/>
            </w:pPr>
          </w:p>
          <w:p w:rsidRPr="004D6CE9" w:rsidR="00E909FF" w:rsidP="00D3192F" w:rsidRDefault="00E909FF" w14:paraId="45F82F49" w14:textId="14A34F17">
            <w:pPr>
              <w:pStyle w:val="Tabelplattetekst"/>
            </w:pPr>
          </w:p>
          <w:p w:rsidRPr="004D6CE9" w:rsidR="00E909FF" w:rsidP="00D3192F" w:rsidRDefault="00E909FF" w14:paraId="5AE9B8EE" w14:textId="4BD970E5">
            <w:pPr>
              <w:pStyle w:val="Tabelplattetekst"/>
            </w:pPr>
            <w:r w:rsidR="4B40E4E1">
              <w:rPr/>
              <w:t>2u</w:t>
            </w:r>
          </w:p>
          <w:p w:rsidRPr="004D6CE9" w:rsidR="00E909FF" w:rsidP="00D3192F" w:rsidRDefault="00E909FF" w14:paraId="44A81682" w14:textId="6C4A1913">
            <w:pPr>
              <w:pStyle w:val="Tabelplattetekst"/>
            </w:pPr>
          </w:p>
          <w:p w:rsidRPr="004D6CE9" w:rsidR="00E909FF" w:rsidP="00D3192F" w:rsidRDefault="00E909FF" w14:paraId="2BB4F7C2" w14:textId="34F4426E">
            <w:pPr>
              <w:pStyle w:val="Tabelplattetekst"/>
            </w:pPr>
          </w:p>
          <w:p w:rsidRPr="004D6CE9" w:rsidR="00E909FF" w:rsidP="00D3192F" w:rsidRDefault="00E909FF" w14:paraId="2E075EAD" w14:textId="0F002FFC">
            <w:pPr>
              <w:pStyle w:val="Tabelplattetekst"/>
            </w:pPr>
            <w:r w:rsidR="4B40E4E1">
              <w:rPr/>
              <w:t>4u</w:t>
            </w:r>
          </w:p>
          <w:p w:rsidRPr="004D6CE9" w:rsidR="00E909FF" w:rsidP="00D3192F" w:rsidRDefault="00E909FF" w14:paraId="6C9412DA" w14:textId="77777777">
            <w:pPr>
              <w:pStyle w:val="Tabelplattetekst"/>
            </w:pPr>
          </w:p>
          <w:p w:rsidRPr="004D6CE9" w:rsidR="00E909FF" w:rsidP="00D3192F" w:rsidRDefault="00E909FF" w14:paraId="4139E075" w14:textId="77777777">
            <w:pPr>
              <w:pStyle w:val="Tabelplattetekst"/>
            </w:pPr>
          </w:p>
          <w:p w:rsidRPr="004D6CE9" w:rsidR="00E909FF" w:rsidP="00D3192F" w:rsidRDefault="00E909FF" w14:paraId="08B71930" w14:textId="77777777">
            <w:pPr>
              <w:pStyle w:val="Tabelplattetekst"/>
            </w:pPr>
          </w:p>
          <w:p w:rsidRPr="004D6CE9" w:rsidR="00E909FF" w:rsidP="00D3192F" w:rsidRDefault="00E909FF" w14:paraId="112BBB2D" w14:textId="77777777">
            <w:pPr>
              <w:pStyle w:val="Tabelplattetekst"/>
            </w:pPr>
          </w:p>
          <w:p w:rsidRPr="004D6CE9" w:rsidR="00E909FF" w:rsidP="00D3192F" w:rsidRDefault="00E909FF" w14:paraId="0B6202A6" w14:textId="77777777">
            <w:pPr>
              <w:pStyle w:val="Tabelplattetekst"/>
            </w:pPr>
          </w:p>
          <w:p w:rsidRPr="004D6CE9" w:rsidR="00E909FF" w:rsidP="00D3192F" w:rsidRDefault="00E909FF" w14:paraId="60C9CB1E" w14:textId="0C4E06BC">
            <w:pPr>
              <w:pStyle w:val="Tabelplattetekst"/>
            </w:pPr>
          </w:p>
        </w:tc>
        <w:tc>
          <w:tcPr>
            <w:tcW w:w="1433" w:type="dxa"/>
            <w:tcMar/>
          </w:tcPr>
          <w:p w:rsidRPr="00D01B3A" w:rsidR="00D01B3A" w:rsidP="5E0B54C7" w:rsidRDefault="00D01B3A" w14:paraId="1FB4473C" w14:textId="089B2C34">
            <w:pPr>
              <w:pStyle w:val="Tabelplattetekst"/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nl-NL"/>
              </w:rPr>
            </w:pPr>
            <w:r w:rsidRPr="5E0B54C7" w:rsidR="38775DA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nl-NL"/>
              </w:rPr>
              <w:t>MD 6.42</w:t>
            </w:r>
          </w:p>
          <w:p w:rsidRPr="00D01B3A" w:rsidR="00D01B3A" w:rsidP="5E0B54C7" w:rsidRDefault="00D01B3A" w14:paraId="60465C7A" w14:textId="3BB51D34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B050"/>
                <w:sz w:val="20"/>
                <w:szCs w:val="20"/>
                <w:lang w:val="nl-NL"/>
              </w:rPr>
            </w:pPr>
          </w:p>
          <w:p w:rsidRPr="00D01B3A" w:rsidR="00D01B3A" w:rsidP="5E0B54C7" w:rsidRDefault="00D01B3A" w14:paraId="6A9FF63A" w14:textId="0569AF9E">
            <w:pPr>
              <w:pStyle w:val="Tabelplattetekst"/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B050"/>
                <w:sz w:val="20"/>
                <w:szCs w:val="20"/>
                <w:lang w:val="nl-NL"/>
              </w:rPr>
            </w:pPr>
            <w:r w:rsidRPr="5E0B54C7" w:rsidR="38775DA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B050"/>
                <w:sz w:val="20"/>
                <w:szCs w:val="20"/>
                <w:lang w:val="nl-NL"/>
              </w:rPr>
              <w:t>STEM-MD</w:t>
            </w:r>
          </w:p>
          <w:p w:rsidRPr="00D01B3A" w:rsidR="00D01B3A" w:rsidP="5E0B54C7" w:rsidRDefault="00D01B3A" w14:paraId="18D7AEE6" w14:textId="3A552BAD">
            <w:pPr>
              <w:pStyle w:val="Tabelplattetekst"/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B050"/>
                <w:sz w:val="20"/>
                <w:szCs w:val="20"/>
                <w:lang w:val="nl-NL"/>
              </w:rPr>
            </w:pPr>
            <w:r w:rsidRPr="5E0B54C7" w:rsidR="38775DA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B050"/>
                <w:sz w:val="20"/>
                <w:szCs w:val="20"/>
                <w:lang w:val="nl-NL"/>
              </w:rPr>
              <w:t>6.40</w:t>
            </w:r>
          </w:p>
          <w:p w:rsidRPr="00D01B3A" w:rsidR="00D01B3A" w:rsidP="5E0B54C7" w:rsidRDefault="00D01B3A" w14:paraId="74F9D127" w14:textId="23E72EDD">
            <w:pPr>
              <w:pStyle w:val="Tabelplattetekst"/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B050"/>
                <w:sz w:val="20"/>
                <w:szCs w:val="20"/>
                <w:lang w:val="nl-NL"/>
              </w:rPr>
            </w:pPr>
            <w:r w:rsidRPr="5E0B54C7" w:rsidR="38775DA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B050"/>
                <w:sz w:val="20"/>
                <w:szCs w:val="20"/>
                <w:lang w:val="nl-NL"/>
              </w:rPr>
              <w:t>6.51</w:t>
            </w:r>
          </w:p>
          <w:p w:rsidRPr="00D01B3A" w:rsidR="00D01B3A" w:rsidP="5E0B54C7" w:rsidRDefault="00D01B3A" w14:paraId="21E7C1C0" w14:textId="4B0BB7E3">
            <w:pPr>
              <w:pStyle w:val="Tabelplattetekst"/>
              <w:rPr>
                <w:color w:val="00B050"/>
              </w:rPr>
            </w:pPr>
          </w:p>
          <w:p w:rsidRPr="00D01B3A" w:rsidR="00D01B3A" w:rsidP="00D3192F" w:rsidRDefault="00D01B3A" w14:paraId="388218CA" w14:textId="5F6A2320">
            <w:pPr>
              <w:pStyle w:val="Tabelplattetekst"/>
              <w:rPr>
                <w:color w:val="00B050"/>
              </w:rPr>
            </w:pPr>
          </w:p>
        </w:tc>
        <w:tc>
          <w:tcPr>
            <w:tcW w:w="2560" w:type="dxa"/>
            <w:tcMar/>
          </w:tcPr>
          <w:p w:rsidR="5E0B54C7" w:rsidP="5E0B54C7" w:rsidRDefault="5E0B54C7" w14:paraId="35B14C84" w14:textId="66258241">
            <w:pPr>
              <w:pStyle w:val="Tabelplattetekst"/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E0B54C7" w:rsidR="5E0B54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nl-NL"/>
              </w:rPr>
              <w:t>LPD 1S, 5S</w:t>
            </w:r>
          </w:p>
          <w:p w:rsidR="5E0B54C7" w:rsidP="5E0B54C7" w:rsidRDefault="5E0B54C7" w14:paraId="5D304437" w14:textId="4094E34E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6D68667E" w14:textId="43B27297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2DE6AFC2" w14:textId="7412BA27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5FB60526" w14:textId="3E95662D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05F4A3FC" w14:textId="19F3B7C1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585938A5" w14:textId="1C502E52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0B598677" w14:textId="616035D1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28E8960C" w14:textId="3B0C3736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1099ACAA" w14:textId="08657FF5">
            <w:pPr>
              <w:pStyle w:val="Tabelplattetekst"/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E0B54C7" w:rsidR="5E0B54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nl-NL"/>
              </w:rPr>
              <w:t>LPD F2</w:t>
            </w:r>
          </w:p>
          <w:p w:rsidR="5E0B54C7" w:rsidP="5E0B54C7" w:rsidRDefault="5E0B54C7" w14:paraId="40C09E49" w14:textId="09D35A4B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0F72212D" w14:textId="52D26540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21394AC8" w14:textId="7B861FA1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7217D7B4" w14:textId="658E4C3F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267C0925" w14:textId="2C7546C1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0E47E7DD" w14:textId="0CEFFFB1">
            <w:pPr>
              <w:pStyle w:val="Tabelplattetekst"/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E0B54C7" w:rsidR="5E0B54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nl-NL"/>
              </w:rPr>
              <w:t>LPD F2</w:t>
            </w:r>
          </w:p>
          <w:p w:rsidR="5E0B54C7" w:rsidP="5E0B54C7" w:rsidRDefault="5E0B54C7" w14:paraId="3953AEF8" w14:textId="4BD8D5D1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1E07057C" w14:textId="6B39CD03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61AE98DA" w14:textId="1C92190A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53A734FA" w14:textId="4EA1A7E5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4DD4BAB1" w14:textId="408172DC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3D2E532D" w14:textId="44C334EE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2CC0244E" w14:textId="6296728F">
            <w:pPr>
              <w:pStyle w:val="Tabelplattetekst"/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E0B54C7" w:rsidR="5E0B54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nl-NL"/>
              </w:rPr>
              <w:t>LPD F2</w:t>
            </w:r>
          </w:p>
          <w:p w:rsidR="5E0B54C7" w:rsidP="5E0B54C7" w:rsidRDefault="5E0B54C7" w14:paraId="2D37C591" w14:textId="4546CB90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45EFE041" w14:textId="22A64C93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2B6B90EC" w14:textId="60ABF01F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1137E29F" w14:textId="3849F2D4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54C736E0" w14:textId="558F226B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6AB95AA0" w14:textId="16D62DC7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619BABCF" w14:textId="35C37678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4528EDA1" w14:textId="2558B342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1B121E25" w14:textId="2ED9F44F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5AFA1BC6" w14:textId="4B41FAF5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7D6E01DA" w14:textId="40938CE5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24C351C6" w14:textId="0E761CC4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46B63570" w14:textId="3D0E17AB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1D5D2FEF" w14:textId="35B40012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05417BE9" w14:textId="3DE8D8C1">
            <w:pPr>
              <w:pStyle w:val="Tabelplattetekst"/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E0B54C7" w:rsidR="5E0B54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nl-NL"/>
              </w:rPr>
              <w:t>LPD F2</w:t>
            </w:r>
          </w:p>
          <w:p w:rsidR="5E0B54C7" w:rsidP="5E0B54C7" w:rsidRDefault="5E0B54C7" w14:paraId="2D825514" w14:textId="771D3C23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63C97D5D" w14:textId="20B68C3A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04E26E80" w14:textId="08F2806D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2560" w:type="dxa"/>
            <w:tcMar/>
          </w:tcPr>
          <w:p w:rsidR="5E0B54C7" w:rsidP="5E0B54C7" w:rsidRDefault="5E0B54C7" w14:paraId="4A3C49FF" w14:textId="73353AA3">
            <w:pPr>
              <w:pStyle w:val="Tabelplattetekst"/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E0B54C7" w:rsidR="5E0B54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nl-NL"/>
              </w:rPr>
              <w:t>BV2_06.40</w:t>
            </w:r>
          </w:p>
          <w:p w:rsidR="5E0B54C7" w:rsidP="5E0B54C7" w:rsidRDefault="5E0B54C7" w14:paraId="7EB2C625" w14:textId="5D5CD774">
            <w:pPr>
              <w:pStyle w:val="Tabelplattetekst"/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  <w:r w:rsidRPr="5E0B54C7" w:rsidR="5E0B54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nl-NL"/>
              </w:rPr>
              <w:t>BV2_06.51</w:t>
            </w:r>
          </w:p>
          <w:p w:rsidR="5E0B54C7" w:rsidP="5E0B54C7" w:rsidRDefault="5E0B54C7" w14:paraId="495265D4" w14:textId="6B8B111E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68532A25" w14:textId="5571A9FC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26C06730" w14:textId="438CF7B4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7AB5DFCB" w14:textId="5ED68B7C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3A19576F" w14:textId="388FDA86">
            <w:pPr>
              <w:pStyle w:val="Tabelplattetekst"/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E0B54C7" w:rsidR="5E0B54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nl-NL"/>
              </w:rPr>
              <w:t>BV2_06.40</w:t>
            </w:r>
          </w:p>
          <w:p w:rsidR="5E0B54C7" w:rsidP="5E0B54C7" w:rsidRDefault="5E0B54C7" w14:paraId="691140CA" w14:textId="25AC1614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68711DBB" w14:textId="25706E87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5EE56DEA" w14:textId="036609B8">
            <w:pPr>
              <w:pStyle w:val="Tabelplattetekst"/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  <w:r w:rsidRPr="5E0B54C7" w:rsidR="5E0B54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nl-NL"/>
              </w:rPr>
              <w:t>BV2_06.42 BV2_06.42.03</w:t>
            </w:r>
          </w:p>
          <w:p w:rsidR="5E0B54C7" w:rsidP="5E0B54C7" w:rsidRDefault="5E0B54C7" w14:paraId="72DDBCEB" w14:textId="6C50E9B0">
            <w:pPr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</w:p>
          <w:p w:rsidR="5E0B54C7" w:rsidP="5E0B54C7" w:rsidRDefault="5E0B54C7" w14:paraId="4BA387DE" w14:textId="564751AE">
            <w:pPr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</w:p>
          <w:p w:rsidR="5E0B54C7" w:rsidP="5E0B54C7" w:rsidRDefault="5E0B54C7" w14:paraId="1002ACBB" w14:textId="4B073D9C">
            <w:pPr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</w:p>
          <w:p w:rsidR="5E0B54C7" w:rsidP="5E0B54C7" w:rsidRDefault="5E0B54C7" w14:paraId="7322EC55" w14:textId="3A8AC649">
            <w:pPr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</w:p>
          <w:p w:rsidR="5E0B54C7" w:rsidP="5E0B54C7" w:rsidRDefault="5E0B54C7" w14:paraId="2F62B9BB" w14:textId="5563A39E">
            <w:pPr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</w:p>
          <w:p w:rsidR="5E0B54C7" w:rsidP="5E0B54C7" w:rsidRDefault="5E0B54C7" w14:paraId="3CE39BFE" w14:textId="7E066D1A">
            <w:pPr>
              <w:pStyle w:val="Tabelplattetekst"/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  <w:r w:rsidRPr="5E0B54C7" w:rsidR="5E0B54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nl-NL"/>
              </w:rPr>
              <w:t>BV2_06.42</w:t>
            </w:r>
          </w:p>
          <w:p w:rsidR="5E0B54C7" w:rsidP="5E0B54C7" w:rsidRDefault="5E0B54C7" w14:paraId="6633E48D" w14:textId="03155DC2">
            <w:pPr>
              <w:pStyle w:val="Tabelplattetekst"/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  <w:r w:rsidRPr="5E0B54C7" w:rsidR="5E0B54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nl-NL"/>
              </w:rPr>
              <w:t>BV2_06.42.04</w:t>
            </w:r>
          </w:p>
          <w:p w:rsidR="5E0B54C7" w:rsidP="5E0B54C7" w:rsidRDefault="5E0B54C7" w14:paraId="68BE5BAC" w14:textId="7378A5CC">
            <w:pPr>
              <w:pStyle w:val="Tabelplattetekst"/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  <w:r w:rsidRPr="5E0B54C7" w:rsidR="5E0B54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nl-NL"/>
              </w:rPr>
              <w:t>BV2_06.42.05</w:t>
            </w:r>
          </w:p>
          <w:p w:rsidR="5E0B54C7" w:rsidP="5E0B54C7" w:rsidRDefault="5E0B54C7" w14:paraId="6DAC6FB7" w14:textId="61D45843">
            <w:pPr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</w:p>
          <w:p w:rsidR="5E0B54C7" w:rsidP="5E0B54C7" w:rsidRDefault="5E0B54C7" w14:paraId="246F09E5" w14:textId="23A2CFF6">
            <w:pPr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</w:p>
          <w:p w:rsidR="5E0B54C7" w:rsidP="5E0B54C7" w:rsidRDefault="5E0B54C7" w14:paraId="0DD4D8FF" w14:textId="68D34EDA">
            <w:pPr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</w:p>
          <w:p w:rsidR="5E0B54C7" w:rsidP="5E0B54C7" w:rsidRDefault="5E0B54C7" w14:paraId="59219A47" w14:textId="1CF0D281">
            <w:pPr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</w:p>
          <w:p w:rsidR="5E0B54C7" w:rsidP="5E0B54C7" w:rsidRDefault="5E0B54C7" w14:paraId="02AEAEC5" w14:textId="4A0FAA97">
            <w:pPr>
              <w:pStyle w:val="Tabelplattetekst"/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  <w:r w:rsidRPr="5E0B54C7" w:rsidR="5E0B54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nl-NL"/>
              </w:rPr>
              <w:t>BV2_06.42</w:t>
            </w:r>
          </w:p>
          <w:p w:rsidR="5E0B54C7" w:rsidP="5E0B54C7" w:rsidRDefault="5E0B54C7" w14:paraId="257D391B" w14:textId="5A6BAF9B">
            <w:pPr>
              <w:pStyle w:val="Tabelplattetekst"/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  <w:r w:rsidRPr="5E0B54C7" w:rsidR="5E0B54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nl-NL"/>
              </w:rPr>
              <w:t>BV2_06.42.01</w:t>
            </w:r>
          </w:p>
          <w:p w:rsidR="5E0B54C7" w:rsidP="5E0B54C7" w:rsidRDefault="5E0B54C7" w14:paraId="690E4149" w14:textId="37F71490">
            <w:pPr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</w:p>
          <w:p w:rsidR="5E0B54C7" w:rsidP="5E0B54C7" w:rsidRDefault="5E0B54C7" w14:paraId="685F72F4" w14:textId="7666F77B">
            <w:pPr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</w:p>
          <w:p w:rsidR="5E0B54C7" w:rsidP="5E0B54C7" w:rsidRDefault="5E0B54C7" w14:paraId="020C6550" w14:textId="19F1B5EB">
            <w:pPr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</w:p>
          <w:p w:rsidR="5E0B54C7" w:rsidP="5E0B54C7" w:rsidRDefault="5E0B54C7" w14:paraId="7D7CF7D9" w14:textId="37A94BC9">
            <w:pPr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</w:p>
          <w:p w:rsidR="5E0B54C7" w:rsidP="5E0B54C7" w:rsidRDefault="5E0B54C7" w14:paraId="3508E839" w14:textId="16FD0BE4">
            <w:pPr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</w:p>
          <w:p w:rsidR="5E0B54C7" w:rsidP="5E0B54C7" w:rsidRDefault="5E0B54C7" w14:paraId="315445BF" w14:textId="5D03E1E7">
            <w:pPr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</w:p>
          <w:p w:rsidR="5E0B54C7" w:rsidP="5E0B54C7" w:rsidRDefault="5E0B54C7" w14:paraId="20B85C98" w14:textId="328BCC35">
            <w:pPr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</w:p>
          <w:p w:rsidR="5E0B54C7" w:rsidP="5E0B54C7" w:rsidRDefault="5E0B54C7" w14:paraId="4306DB08" w14:textId="286EF8FD">
            <w:pPr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</w:p>
          <w:p w:rsidR="5E0B54C7" w:rsidP="5E0B54C7" w:rsidRDefault="5E0B54C7" w14:paraId="6B6F0691" w14:textId="6802B1A6">
            <w:pPr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</w:p>
          <w:p w:rsidR="5E0B54C7" w:rsidP="5E0B54C7" w:rsidRDefault="5E0B54C7" w14:paraId="176868DB" w14:textId="2D1E1F57">
            <w:pPr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</w:p>
          <w:p w:rsidR="5E0B54C7" w:rsidP="5E0B54C7" w:rsidRDefault="5E0B54C7" w14:paraId="401413D4" w14:textId="2C6DC4B9">
            <w:pPr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</w:p>
          <w:p w:rsidR="70AEF5AC" w:rsidP="5E0B54C7" w:rsidRDefault="70AEF5AC" w14:paraId="1FA47068" w14:textId="7D930F27">
            <w:pPr>
              <w:pStyle w:val="Tabelplattetekst"/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  <w:r w:rsidRPr="5E0B54C7" w:rsidR="70AEF5A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  <w:t>WD2_11.01.03</w:t>
            </w:r>
          </w:p>
          <w:p w:rsidR="70AEF5AC" w:rsidP="5E0B54C7" w:rsidRDefault="70AEF5AC" w14:paraId="75DB9634" w14:textId="6F6D9833">
            <w:pPr>
              <w:pStyle w:val="Tabelplattetekst"/>
              <w:spacing w:line="280" w:lineRule="exact"/>
              <w:rPr>
                <w:noProof w:val="0"/>
                <w:lang w:val="nl-NL"/>
              </w:rPr>
            </w:pPr>
            <w:r w:rsidRPr="5E0B54C7" w:rsidR="70AEF5A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  <w:t>WD2_11.01.03.01</w:t>
            </w:r>
          </w:p>
          <w:p w:rsidR="5E0B54C7" w:rsidP="5E0B54C7" w:rsidRDefault="5E0B54C7" w14:paraId="415BC09D" w14:textId="7E56A82D">
            <w:pPr>
              <w:pStyle w:val="Tabelplattetekst"/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nl-NL"/>
              </w:rPr>
            </w:pPr>
          </w:p>
          <w:p w:rsidR="5E0B54C7" w:rsidP="5E0B54C7" w:rsidRDefault="5E0B54C7" w14:paraId="095D5E62" w14:textId="6143EEEA">
            <w:pPr>
              <w:pStyle w:val="Tabelplattetekst"/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nl-NL"/>
              </w:rPr>
            </w:pPr>
          </w:p>
          <w:p w:rsidR="5E0B54C7" w:rsidP="5E0B54C7" w:rsidRDefault="5E0B54C7" w14:paraId="66C5E61D" w14:textId="2E10822F">
            <w:pPr>
              <w:pStyle w:val="Tabelplattetekst"/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nl-NL"/>
              </w:rPr>
            </w:pPr>
          </w:p>
          <w:p w:rsidR="5E0B54C7" w:rsidP="5E0B54C7" w:rsidRDefault="5E0B54C7" w14:paraId="739F821A" w14:textId="5800D0A5">
            <w:pPr>
              <w:pStyle w:val="Tabelplattetekst"/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nl-NL"/>
              </w:rPr>
            </w:pPr>
          </w:p>
          <w:p w:rsidR="5E0B54C7" w:rsidP="5E0B54C7" w:rsidRDefault="5E0B54C7" w14:paraId="3A23D1F5" w14:textId="3C346B26">
            <w:pPr>
              <w:pStyle w:val="Tabelplattetekst"/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nl-NL"/>
              </w:rPr>
            </w:pPr>
          </w:p>
          <w:p w:rsidR="5E0B54C7" w:rsidP="5E0B54C7" w:rsidRDefault="5E0B54C7" w14:paraId="0A143A85" w14:textId="523D07D6">
            <w:pPr>
              <w:pStyle w:val="Tabelplattetekst"/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nl-NL"/>
              </w:rPr>
            </w:pPr>
          </w:p>
          <w:p w:rsidR="5E0B54C7" w:rsidP="5E0B54C7" w:rsidRDefault="5E0B54C7" w14:paraId="4F395D25" w14:textId="54FF240A">
            <w:pPr>
              <w:pStyle w:val="Tabelplattetekst"/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nl-NL"/>
              </w:rPr>
            </w:pPr>
          </w:p>
          <w:p w:rsidR="5E0B54C7" w:rsidP="5E0B54C7" w:rsidRDefault="5E0B54C7" w14:paraId="1FE4587A" w14:textId="21729113">
            <w:pPr>
              <w:pStyle w:val="Tabelplattetekst"/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nl-NL"/>
              </w:rPr>
            </w:pPr>
          </w:p>
          <w:p w:rsidR="2E164BE0" w:rsidP="5E0B54C7" w:rsidRDefault="2E164BE0" w14:paraId="77CD2718" w14:textId="7F22F529">
            <w:pPr>
              <w:pStyle w:val="Tabelplattetekst"/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  <w:r w:rsidRPr="5E0B54C7" w:rsidR="2E164BE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nl-NL"/>
              </w:rPr>
              <w:t>BV2_06.42</w:t>
            </w:r>
          </w:p>
          <w:p w:rsidR="2E164BE0" w:rsidP="5E0B54C7" w:rsidRDefault="2E164BE0" w14:paraId="3C7C0E6F" w14:textId="7E7A4893">
            <w:pPr>
              <w:pStyle w:val="Tabelplattetekst"/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  <w:r w:rsidRPr="5E0B54C7" w:rsidR="2E164BE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nl-NL"/>
              </w:rPr>
              <w:t>BV2_06.42.02</w:t>
            </w:r>
          </w:p>
          <w:p w:rsidR="5E0B54C7" w:rsidP="5E0B54C7" w:rsidRDefault="5E0B54C7" w14:paraId="2A59A54B" w14:textId="29697C16">
            <w:pPr>
              <w:pStyle w:val="Tabelplattetekst"/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nl-NL"/>
              </w:rPr>
            </w:pPr>
          </w:p>
          <w:p w:rsidR="5E0B54C7" w:rsidP="5E0B54C7" w:rsidRDefault="5E0B54C7" w14:paraId="04703DF3" w14:textId="4773ADB4">
            <w:pPr>
              <w:pStyle w:val="Tabelplattetekst"/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nl-NL"/>
              </w:rPr>
            </w:pPr>
          </w:p>
          <w:p w:rsidR="5E0B54C7" w:rsidP="5E0B54C7" w:rsidRDefault="5E0B54C7" w14:paraId="2FA1F075" w14:textId="5CA02E02">
            <w:pPr>
              <w:pStyle w:val="Tabelplattetekst"/>
              <w:spacing w:line="280" w:lineRule="exac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nl-NL"/>
              </w:rPr>
            </w:pPr>
          </w:p>
          <w:p w:rsidR="70AEF5AC" w:rsidP="5E0B54C7" w:rsidRDefault="70AEF5AC" w14:paraId="71866B20" w14:textId="6CF5C306">
            <w:pPr>
              <w:pStyle w:val="Tabelplattetekst"/>
              <w:spacing w:line="280" w:lineRule="exact"/>
              <w:rPr>
                <w:noProof w:val="0"/>
                <w:lang w:val="nl-NL"/>
              </w:rPr>
            </w:pPr>
            <w:r w:rsidRPr="5E0B54C7" w:rsidR="70AEF5A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  <w:t>WD2_11.01.03</w:t>
            </w:r>
          </w:p>
          <w:p w:rsidR="70AEF5AC" w:rsidP="5E0B54C7" w:rsidRDefault="70AEF5AC" w14:paraId="0B0384D4" w14:textId="77DA90D0">
            <w:pPr>
              <w:pStyle w:val="Tabelplattetekst"/>
              <w:spacing w:line="280" w:lineRule="exact"/>
              <w:rPr>
                <w:noProof w:val="0"/>
                <w:lang w:val="nl-NL"/>
              </w:rPr>
            </w:pPr>
            <w:r w:rsidRPr="5E0B54C7" w:rsidR="70AEF5A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  <w:t>WD2_11.01.03.02</w:t>
            </w:r>
          </w:p>
          <w:p w:rsidR="70AEF5AC" w:rsidP="5E0B54C7" w:rsidRDefault="70AEF5AC" w14:paraId="0CC1BE30" w14:textId="0035ECEF">
            <w:pPr>
              <w:pStyle w:val="Tabelplattetekst"/>
              <w:spacing w:line="280" w:lineRule="exact"/>
              <w:rPr>
                <w:noProof w:val="0"/>
                <w:lang w:val="nl-NL"/>
              </w:rPr>
            </w:pPr>
            <w:r w:rsidRPr="5E0B54C7" w:rsidR="70AEF5A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  <w:t>WD2_11.01.03.03</w:t>
            </w:r>
          </w:p>
          <w:p w:rsidR="70AEF5AC" w:rsidP="5E0B54C7" w:rsidRDefault="70AEF5AC" w14:paraId="73F70F6F" w14:textId="30E4B181">
            <w:pPr>
              <w:pStyle w:val="Tabelplattetekst"/>
              <w:spacing w:line="280" w:lineRule="exact"/>
              <w:rPr>
                <w:noProof w:val="0"/>
                <w:lang w:val="nl-NL"/>
              </w:rPr>
            </w:pPr>
            <w:r w:rsidRPr="5E0B54C7" w:rsidR="70AEF5A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nl-NL"/>
              </w:rPr>
              <w:t>WD2_11.01.03.04</w:t>
            </w:r>
          </w:p>
          <w:p w:rsidR="5E0B54C7" w:rsidP="5E0B54C7" w:rsidRDefault="5E0B54C7" w14:paraId="0E63DCF5" w14:textId="293E23C2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69E1DAA9" w14:textId="2F76EEEB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51565192" w14:textId="33F6537A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414" w:type="dxa"/>
            <w:tcMar/>
          </w:tcPr>
          <w:p w:rsidR="00125444" w:rsidP="00D3192F" w:rsidRDefault="00125444" w14:paraId="231BDC84" w14:textId="77777777">
            <w:pPr>
              <w:pStyle w:val="Tabelplattetekst"/>
            </w:pPr>
          </w:p>
          <w:p w:rsidR="0043309D" w:rsidP="00D3192F" w:rsidRDefault="0043309D" w14:paraId="10382476" w14:textId="77777777">
            <w:pPr>
              <w:pStyle w:val="Tabelplattetekst"/>
            </w:pPr>
          </w:p>
          <w:p w:rsidR="0043309D" w:rsidP="00D3192F" w:rsidRDefault="0043309D" w14:paraId="03B0D020" w14:textId="77777777">
            <w:pPr>
              <w:pStyle w:val="Tabelplattetekst"/>
            </w:pPr>
          </w:p>
          <w:p w:rsidR="0043309D" w:rsidP="00D3192F" w:rsidRDefault="0043309D" w14:paraId="2938E3A7" w14:textId="77777777">
            <w:pPr>
              <w:pStyle w:val="Tabelplattetekst"/>
            </w:pPr>
          </w:p>
          <w:p w:rsidR="0043309D" w:rsidP="00D3192F" w:rsidRDefault="0043309D" w14:paraId="4F30813F" w14:textId="77777777">
            <w:pPr>
              <w:pStyle w:val="Tabelplattetekst"/>
            </w:pPr>
          </w:p>
          <w:p w:rsidR="0043309D" w:rsidP="00D3192F" w:rsidRDefault="0043309D" w14:paraId="7CCF1965" w14:textId="77777777">
            <w:pPr>
              <w:pStyle w:val="Tabelplattetekst"/>
            </w:pPr>
          </w:p>
          <w:p w:rsidR="0043309D" w:rsidP="00D3192F" w:rsidRDefault="0043309D" w14:paraId="2A5B36C5" w14:textId="77777777">
            <w:pPr>
              <w:pStyle w:val="Tabelplattetekst"/>
            </w:pPr>
          </w:p>
          <w:p w:rsidR="0043309D" w:rsidP="00D3192F" w:rsidRDefault="0043309D" w14:paraId="24E87E09" w14:textId="77777777">
            <w:pPr>
              <w:pStyle w:val="Tabelplattetekst"/>
            </w:pPr>
          </w:p>
          <w:p w:rsidR="0043309D" w:rsidP="00D3192F" w:rsidRDefault="0043309D" w14:paraId="28268958" w14:textId="77777777">
            <w:pPr>
              <w:pStyle w:val="Tabelplattetekst"/>
            </w:pPr>
          </w:p>
          <w:p w:rsidR="0043309D" w:rsidP="00D3192F" w:rsidRDefault="0043309D" w14:paraId="7D2D7D1B" w14:textId="77777777">
            <w:pPr>
              <w:pStyle w:val="Tabelplattetekst"/>
            </w:pPr>
          </w:p>
          <w:p w:rsidR="0043309D" w:rsidP="00D3192F" w:rsidRDefault="0043309D" w14:paraId="195A2204" w14:textId="77777777">
            <w:pPr>
              <w:pStyle w:val="Tabelplattetekst"/>
            </w:pPr>
          </w:p>
          <w:p w:rsidR="0043309D" w:rsidP="00D3192F" w:rsidRDefault="0043309D" w14:paraId="3870F28A" w14:textId="77777777">
            <w:pPr>
              <w:pStyle w:val="Tabelplattetekst"/>
            </w:pPr>
          </w:p>
          <w:p w:rsidR="0043309D" w:rsidP="00D3192F" w:rsidRDefault="0043309D" w14:paraId="31971112" w14:textId="77777777">
            <w:pPr>
              <w:pStyle w:val="Tabelplattetekst"/>
            </w:pPr>
          </w:p>
          <w:p w:rsidR="0043309D" w:rsidP="00D3192F" w:rsidRDefault="0043309D" w14:paraId="62654A6C" w14:textId="77777777">
            <w:pPr>
              <w:pStyle w:val="Tabelplattetekst"/>
            </w:pPr>
          </w:p>
          <w:p w:rsidR="0043309D" w:rsidP="00D3192F" w:rsidRDefault="0043309D" w14:paraId="032968EE" w14:textId="77777777">
            <w:pPr>
              <w:pStyle w:val="Tabelplattetekst"/>
            </w:pPr>
          </w:p>
          <w:p w:rsidR="0043309D" w:rsidP="00D3192F" w:rsidRDefault="0043309D" w14:paraId="51733BFD" w14:textId="77777777">
            <w:pPr>
              <w:pStyle w:val="Tabelplattetekst"/>
            </w:pPr>
          </w:p>
          <w:p w:rsidR="0043309D" w:rsidP="00D3192F" w:rsidRDefault="0043309D" w14:paraId="0F47506D" w14:textId="77777777" w14:noSpellErr="1">
            <w:pPr>
              <w:pStyle w:val="Tabelplattetekst"/>
            </w:pPr>
          </w:p>
          <w:p w:rsidR="5E0B54C7" w:rsidP="5E0B54C7" w:rsidRDefault="5E0B54C7" w14:paraId="4C54A581" w14:textId="49B70E65">
            <w:pPr>
              <w:pStyle w:val="Tabelplattetekst"/>
            </w:pPr>
          </w:p>
          <w:p w:rsidR="5E0B54C7" w:rsidP="5E0B54C7" w:rsidRDefault="5E0B54C7" w14:paraId="1DE00EE7" w14:textId="274B9BE5">
            <w:pPr>
              <w:pStyle w:val="Tabelplattetekst"/>
            </w:pPr>
          </w:p>
          <w:p w:rsidR="5E0B54C7" w:rsidP="5E0B54C7" w:rsidRDefault="5E0B54C7" w14:paraId="02D616E3" w14:textId="28FCFCDA">
            <w:pPr>
              <w:pStyle w:val="Tabelplattetekst"/>
            </w:pPr>
          </w:p>
          <w:p w:rsidR="0043309D" w:rsidP="00D3192F" w:rsidRDefault="0043309D" w14:paraId="1B94E1D5" w14:textId="77777777">
            <w:pPr>
              <w:pStyle w:val="Tabelplattetekst"/>
            </w:pPr>
          </w:p>
          <w:p w:rsidR="0043309D" w:rsidP="00D3192F" w:rsidRDefault="0043309D" w14:paraId="52A83C13" w14:textId="77777777">
            <w:pPr>
              <w:pStyle w:val="Tabelplattetekst"/>
            </w:pPr>
          </w:p>
          <w:p w:rsidR="0043309D" w:rsidP="00D3192F" w:rsidRDefault="0043309D" w14:paraId="6A1DA2C1" w14:textId="77777777">
            <w:pPr>
              <w:pStyle w:val="Tabelplattetekst"/>
            </w:pPr>
            <w:r>
              <w:t>Extra online labo: Verband tussen zwaartekracht en massa</w:t>
            </w:r>
          </w:p>
          <w:p w:rsidR="0043309D" w:rsidP="00D3192F" w:rsidRDefault="0043309D" w14:paraId="417C2BA2" w14:textId="77777777">
            <w:pPr>
              <w:pStyle w:val="Tabelplattetekst"/>
            </w:pPr>
          </w:p>
          <w:p w:rsidR="0043309D" w:rsidP="00D3192F" w:rsidRDefault="0043309D" w14:paraId="2613B5CD" w14:textId="77777777">
            <w:pPr>
              <w:pStyle w:val="Tabelplattetekst"/>
            </w:pPr>
          </w:p>
          <w:p w:rsidR="0043309D" w:rsidP="00D3192F" w:rsidRDefault="0043309D" w14:paraId="5B15DC33" w14:textId="77777777">
            <w:pPr>
              <w:pStyle w:val="Tabelplattetekst"/>
            </w:pPr>
          </w:p>
          <w:p w:rsidR="0043309D" w:rsidP="00D3192F" w:rsidRDefault="004C16E5" w14:paraId="49AAF4BD" w14:textId="497346A0">
            <w:pPr>
              <w:pStyle w:val="Tabelplattetekst"/>
            </w:pPr>
            <w:r w:rsidRPr="004C16E5">
              <w:t>Zie extra ICT-project: Massa</w:t>
            </w:r>
            <w:r>
              <w:t xml:space="preserve"> en gewicht</w:t>
            </w:r>
          </w:p>
          <w:p w:rsidR="0043309D" w:rsidP="00D3192F" w:rsidRDefault="0043309D" w14:paraId="31BDB05C" w14:textId="77777777">
            <w:pPr>
              <w:pStyle w:val="Tabelplattetekst"/>
            </w:pPr>
          </w:p>
          <w:p w:rsidR="0043309D" w:rsidP="00D3192F" w:rsidRDefault="0043309D" w14:paraId="4E515FFB" w14:textId="66E85366">
            <w:pPr>
              <w:pStyle w:val="Tabelplattetekst"/>
            </w:pPr>
          </w:p>
          <w:p w:rsidR="5E0B54C7" w:rsidP="5E0B54C7" w:rsidRDefault="5E0B54C7" w14:paraId="582E948F" w14:textId="700B2E5C">
            <w:pPr>
              <w:pStyle w:val="Tabelplattetekst"/>
            </w:pPr>
          </w:p>
          <w:p w:rsidR="5E0B54C7" w:rsidP="5E0B54C7" w:rsidRDefault="5E0B54C7" w14:paraId="49D70989" w14:textId="020882A7">
            <w:pPr>
              <w:pStyle w:val="Tabelplattetekst"/>
            </w:pPr>
          </w:p>
          <w:p w:rsidR="5E0B54C7" w:rsidP="5E0B54C7" w:rsidRDefault="5E0B54C7" w14:paraId="5AEE0690" w14:textId="3F3C5C4B">
            <w:pPr>
              <w:pStyle w:val="Tabelplattetekst"/>
            </w:pPr>
          </w:p>
          <w:p w:rsidR="5E0B54C7" w:rsidP="5E0B54C7" w:rsidRDefault="5E0B54C7" w14:paraId="1FED772B" w14:textId="2201FDD1">
            <w:pPr>
              <w:pStyle w:val="Tabelplattetekst"/>
            </w:pPr>
          </w:p>
          <w:p w:rsidR="0043309D" w:rsidP="00D3192F" w:rsidRDefault="0043309D" w14:paraId="0149B54A" w14:textId="77777777">
            <w:pPr>
              <w:pStyle w:val="Tabelplattetekst"/>
            </w:pPr>
            <w:r>
              <w:t>Extra online labo: Wrijvingskracht Invloed contactoppervlak</w:t>
            </w:r>
          </w:p>
          <w:p w:rsidR="0043309D" w:rsidP="00D3192F" w:rsidRDefault="0043309D" w14:paraId="251F30B4" w14:textId="61CD14B9">
            <w:pPr>
              <w:pStyle w:val="Tabelplattetekst"/>
            </w:pPr>
            <w:r>
              <w:t>Extra online labo: Wrijvingskracht Bepalen wrijvingscoëfficiënt</w:t>
            </w:r>
          </w:p>
          <w:p w:rsidR="004C16E5" w:rsidP="00D3192F" w:rsidRDefault="004C16E5" w14:paraId="13A0DAA5" w14:textId="15CF631F">
            <w:pPr>
              <w:pStyle w:val="Tabelplattetekst"/>
            </w:pPr>
            <w:r w:rsidRPr="004C16E5">
              <w:t xml:space="preserve">Zie extra ICT-project: </w:t>
            </w:r>
            <w:r>
              <w:t>Wrijvingskracht</w:t>
            </w:r>
          </w:p>
          <w:p w:rsidR="0043309D" w:rsidP="00D3192F" w:rsidRDefault="0043309D" w14:paraId="5A2B89E0" w14:textId="77777777">
            <w:pPr>
              <w:pStyle w:val="Tabelplattetekst"/>
            </w:pPr>
          </w:p>
          <w:p w:rsidR="0043309D" w:rsidP="00D3192F" w:rsidRDefault="0043309D" w14:paraId="0A187243" w14:textId="77777777">
            <w:pPr>
              <w:pStyle w:val="Tabelplattetekst"/>
            </w:pPr>
          </w:p>
          <w:p w:rsidR="0043309D" w:rsidP="00D3192F" w:rsidRDefault="0043309D" w14:paraId="5B791BD8" w14:textId="77777777">
            <w:pPr>
              <w:pStyle w:val="Tabelplattetekst"/>
            </w:pPr>
          </w:p>
          <w:p w:rsidR="0043309D" w:rsidP="00D3192F" w:rsidRDefault="004C16E5" w14:paraId="4ECC32ED" w14:textId="6C423A17">
            <w:pPr>
              <w:pStyle w:val="Tabelplattetekst"/>
            </w:pPr>
            <w:r w:rsidRPr="004C16E5">
              <w:t xml:space="preserve">Zie extra ICT-project: </w:t>
            </w:r>
            <w:r>
              <w:t>Veerkracht</w:t>
            </w:r>
          </w:p>
          <w:p w:rsidR="0043309D" w:rsidP="00D3192F" w:rsidRDefault="0043309D" w14:paraId="1851E267" w14:textId="7DE7EB28">
            <w:pPr>
              <w:pStyle w:val="Tabelplattetekst"/>
            </w:pPr>
          </w:p>
          <w:p w:rsidR="00414E60" w:rsidP="00D3192F" w:rsidRDefault="00414E60" w14:paraId="45356560" w14:textId="77777777">
            <w:pPr>
              <w:pStyle w:val="Tabelplattetekst"/>
            </w:pPr>
          </w:p>
          <w:p w:rsidR="0043309D" w:rsidP="00D3192F" w:rsidRDefault="0043309D" w14:paraId="39C494B7" w14:textId="77777777">
            <w:pPr>
              <w:pStyle w:val="Tabelplattetekst"/>
            </w:pPr>
          </w:p>
          <w:p w:rsidR="0043309D" w:rsidP="00D3192F" w:rsidRDefault="0043309D" w14:paraId="47417B7A" w14:textId="77777777">
            <w:pPr>
              <w:pStyle w:val="Tabelplattetekst"/>
            </w:pPr>
            <w:r>
              <w:t>Extra online labo: Momentenbalans</w:t>
            </w:r>
          </w:p>
          <w:p w:rsidRPr="004D6CE9" w:rsidR="0043309D" w:rsidP="00D3192F" w:rsidRDefault="0043309D" w14:paraId="2E5C83BD" w14:textId="346F9C26">
            <w:pPr>
              <w:pStyle w:val="Tabelplattetekst"/>
            </w:pPr>
            <w:r>
              <w:t>Extra online labo: Hefbomen in evenwicht</w:t>
            </w:r>
          </w:p>
        </w:tc>
      </w:tr>
      <w:tr w:rsidR="006B52DF" w:rsidTr="5E0B54C7" w14:paraId="6D9DFDD5" w14:textId="77777777">
        <w:trPr>
          <w:trHeight w:val="300"/>
        </w:trPr>
        <w:tc>
          <w:tcPr>
            <w:tcW w:w="2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  <w:tcMar/>
          </w:tcPr>
          <w:p w:rsidRPr="004D6CE9" w:rsidR="006B52DF" w:rsidP="5E0B54C7" w:rsidRDefault="006B52DF" w14:paraId="77804A57" w14:textId="392304EE">
            <w:pPr>
              <w:pStyle w:val="Tabelplattetekst"/>
              <w:spacing w:line="276" w:lineRule="auto"/>
              <w:rPr>
                <w:rFonts w:cs="Arial"/>
                <w:b w:val="1"/>
                <w:bCs w:val="1"/>
                <w:color w:val="auto"/>
              </w:rPr>
            </w:pPr>
            <w:r w:rsidRPr="5E0B54C7" w:rsidR="2BA55D91">
              <w:rPr>
                <w:rFonts w:cs="Arial"/>
                <w:b w:val="1"/>
                <w:bCs w:val="1"/>
                <w:color w:val="auto"/>
              </w:rPr>
              <w:t>Thema</w:t>
            </w:r>
            <w:r w:rsidRPr="5E0B54C7" w:rsidR="6A34E523">
              <w:rPr>
                <w:rFonts w:cs="Arial"/>
                <w:b w:val="1"/>
                <w:bCs w:val="1"/>
                <w:color w:val="auto"/>
              </w:rPr>
              <w:t xml:space="preserve"> 3</w:t>
            </w:r>
            <w:r w:rsidRPr="5E0B54C7" w:rsidR="2BA55D91">
              <w:rPr>
                <w:rFonts w:cs="Arial"/>
                <w:b w:val="1"/>
                <w:bCs w:val="1"/>
                <w:color w:val="auto"/>
              </w:rPr>
              <w:t>:</w:t>
            </w:r>
            <w:r w:rsidRPr="5E0B54C7" w:rsidR="2BA55D91">
              <w:rPr>
                <w:rFonts w:cs="Arial"/>
                <w:b w:val="1"/>
                <w:bCs w:val="1"/>
                <w:color w:val="auto"/>
              </w:rPr>
              <w:t xml:space="preserve"> </w:t>
            </w:r>
            <w:r w:rsidRPr="5E0B54C7" w:rsidR="2BA55D91">
              <w:rPr>
                <w:rFonts w:cs="Arial"/>
                <w:b w:val="1"/>
                <w:bCs w:val="1"/>
                <w:color w:val="auto"/>
              </w:rPr>
              <w:t>Don’</w:t>
            </w:r>
            <w:r w:rsidRPr="5E0B54C7" w:rsidR="2BA55D91">
              <w:rPr>
                <w:rFonts w:cs="Arial"/>
                <w:b w:val="1"/>
                <w:bCs w:val="1"/>
                <w:color w:val="auto"/>
              </w:rPr>
              <w:t>t</w:t>
            </w:r>
            <w:r w:rsidRPr="5E0B54C7" w:rsidR="2BA55D91">
              <w:rPr>
                <w:rFonts w:cs="Arial"/>
                <w:b w:val="1"/>
                <w:bCs w:val="1"/>
                <w:color w:val="auto"/>
              </w:rPr>
              <w:t xml:space="preserve"> stop me</w:t>
            </w:r>
            <w:r w:rsidRPr="5E0B54C7" w:rsidR="2BA55D91">
              <w:rPr>
                <w:rFonts w:cs="Arial"/>
                <w:b w:val="1"/>
                <w:bCs w:val="1"/>
                <w:color w:val="auto"/>
              </w:rPr>
              <w:t xml:space="preserve"> </w:t>
            </w:r>
            <w:r w:rsidRPr="5E0B54C7" w:rsidR="2BA55D91">
              <w:rPr>
                <w:rFonts w:cs="Arial"/>
                <w:b w:val="1"/>
                <w:bCs w:val="1"/>
                <w:color w:val="auto"/>
              </w:rPr>
              <w:t>no</w:t>
            </w:r>
            <w:r w:rsidRPr="5E0B54C7" w:rsidR="2BA55D91">
              <w:rPr>
                <w:rFonts w:cs="Arial"/>
                <w:b w:val="1"/>
                <w:bCs w:val="1"/>
                <w:color w:val="auto"/>
              </w:rPr>
              <w:t>w</w:t>
            </w:r>
          </w:p>
          <w:p w:rsidRPr="004D6CE9" w:rsidR="006B52DF" w:rsidP="5E0B54C7" w:rsidRDefault="006B52DF" w14:paraId="0FB0E36B" w14:textId="77777777" w14:noSpellErr="1">
            <w:pPr>
              <w:pStyle w:val="Tabelplattetekst"/>
              <w:spacing w:line="276" w:lineRule="auto"/>
              <w:rPr>
                <w:rFonts w:cs="Arial"/>
                <w:b w:val="1"/>
                <w:bCs w:val="1"/>
                <w:color w:val="auto"/>
                <w:sz w:val="18"/>
                <w:szCs w:val="18"/>
              </w:rPr>
            </w:pPr>
            <w:r w:rsidRPr="5E0B54C7" w:rsidR="2BA55D91">
              <w:rPr>
                <w:rFonts w:cs="Arial"/>
                <w:b w:val="1"/>
                <w:bCs w:val="1"/>
                <w:color w:val="auto"/>
                <w:sz w:val="18"/>
                <w:szCs w:val="18"/>
              </w:rPr>
              <w:t>Analyseren van rechtlijnige bewegingen</w:t>
            </w:r>
          </w:p>
          <w:p w:rsidRPr="004D6CE9" w:rsidR="006B52DF" w:rsidP="004D6CE9" w:rsidRDefault="006B52DF" w14:paraId="1011446F" w14:textId="77777777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</w:p>
          <w:p w:rsidRPr="004D6CE9" w:rsidR="006B52DF" w:rsidP="004D6CE9" w:rsidRDefault="006B52DF" w14:paraId="017B1186" w14:textId="77777777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  <w:r w:rsidRPr="004D6CE9">
              <w:rPr>
                <w:rFonts w:cs="Arial"/>
                <w:szCs w:val="20"/>
              </w:rPr>
              <w:t>Check-in</w:t>
            </w:r>
          </w:p>
          <w:p w:rsidRPr="004D6CE9" w:rsidR="006B52DF" w:rsidP="004D6CE9" w:rsidRDefault="006B52DF" w14:paraId="695BE1D2" w14:textId="77777777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</w:p>
          <w:p w:rsidRPr="004D6CE9" w:rsidR="006B52DF" w:rsidP="004D6CE9" w:rsidRDefault="006B52DF" w14:paraId="04F33293" w14:textId="4E0B701C">
            <w:pPr>
              <w:pStyle w:val="Tabelplattetekst"/>
              <w:spacing w:line="276" w:lineRule="auto"/>
              <w:rPr>
                <w:rFonts w:cs="Arial"/>
                <w:szCs w:val="20"/>
                <w:u w:val="single"/>
              </w:rPr>
            </w:pPr>
            <w:r w:rsidRPr="004D6CE9">
              <w:rPr>
                <w:rFonts w:cs="Arial"/>
                <w:szCs w:val="20"/>
                <w:u w:val="single"/>
              </w:rPr>
              <w:t>Hoofdstuk1:</w:t>
            </w:r>
            <w:r w:rsidRPr="004D6CE9">
              <w:rPr>
                <w:rFonts w:cs="Arial"/>
                <w:szCs w:val="20"/>
              </w:rPr>
              <w:t xml:space="preserve"> </w:t>
            </w:r>
            <w:r w:rsidR="004D6CE9">
              <w:rPr>
                <w:rFonts w:cs="Arial"/>
                <w:szCs w:val="20"/>
                <w:u w:val="single"/>
              </w:rPr>
              <w:t>B</w:t>
            </w:r>
            <w:r w:rsidRPr="004D6CE9">
              <w:rPr>
                <w:rFonts w:cs="Arial"/>
                <w:szCs w:val="20"/>
                <w:u w:val="single"/>
              </w:rPr>
              <w:t>asisbegrippen van een beweging</w:t>
            </w:r>
          </w:p>
          <w:p w:rsidRPr="004D6CE9" w:rsidR="006B52DF" w:rsidP="004D6CE9" w:rsidRDefault="006B52DF" w14:paraId="00E7E4F5" w14:textId="77777777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</w:p>
          <w:p w:rsidRPr="004D6CE9" w:rsidR="006B52DF" w:rsidP="004D6CE9" w:rsidRDefault="006B52DF" w14:paraId="6289A17B" w14:textId="77777777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</w:p>
          <w:p w:rsidRPr="004D6CE9" w:rsidR="006B52DF" w:rsidP="004D6CE9" w:rsidRDefault="006B52DF" w14:paraId="5504E165" w14:textId="414435A1">
            <w:pPr>
              <w:pStyle w:val="Tabelplattetekst"/>
              <w:spacing w:line="276" w:lineRule="auto"/>
              <w:rPr>
                <w:rFonts w:cs="Arial"/>
                <w:szCs w:val="20"/>
                <w:u w:val="single"/>
              </w:rPr>
            </w:pPr>
            <w:r w:rsidRPr="004D6CE9">
              <w:rPr>
                <w:rFonts w:cs="Arial"/>
                <w:szCs w:val="20"/>
                <w:u w:val="single"/>
              </w:rPr>
              <w:t>Hoofdstuk 2:</w:t>
            </w:r>
            <w:r w:rsidRPr="004D6CE9">
              <w:rPr>
                <w:rFonts w:cs="Arial"/>
                <w:szCs w:val="20"/>
              </w:rPr>
              <w:t xml:space="preserve"> </w:t>
            </w:r>
            <w:r w:rsidR="004D6CE9">
              <w:rPr>
                <w:rFonts w:cs="Arial"/>
                <w:szCs w:val="20"/>
                <w:u w:val="single"/>
              </w:rPr>
              <w:t>S</w:t>
            </w:r>
            <w:r w:rsidRPr="004D6CE9">
              <w:rPr>
                <w:rFonts w:cs="Arial"/>
                <w:szCs w:val="20"/>
                <w:u w:val="single"/>
              </w:rPr>
              <w:t>nelheid</w:t>
            </w:r>
          </w:p>
          <w:p w:rsidRPr="004D6CE9" w:rsidR="006B52DF" w:rsidP="004D6CE9" w:rsidRDefault="006B52DF" w14:paraId="3747C73E" w14:textId="1B0D8346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  <w:r w:rsidRPr="004D6CE9">
              <w:rPr>
                <w:rFonts w:cs="Arial"/>
                <w:szCs w:val="20"/>
              </w:rPr>
              <w:t xml:space="preserve">2.1 </w:t>
            </w:r>
            <w:r w:rsidR="004D6CE9">
              <w:rPr>
                <w:rFonts w:cs="Arial"/>
                <w:szCs w:val="20"/>
              </w:rPr>
              <w:t>G</w:t>
            </w:r>
            <w:r w:rsidRPr="004D6CE9">
              <w:rPr>
                <w:rFonts w:cs="Arial"/>
                <w:szCs w:val="20"/>
              </w:rPr>
              <w:t>emiddelde en ogenblikkelijke snelheid</w:t>
            </w:r>
          </w:p>
          <w:p w:rsidRPr="004D6CE9" w:rsidR="006B52DF" w:rsidP="004D6CE9" w:rsidRDefault="006B52DF" w14:paraId="57B37069" w14:textId="77777777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</w:p>
          <w:p w:rsidRPr="004D6CE9" w:rsidR="006B52DF" w:rsidP="004D6CE9" w:rsidRDefault="006B52DF" w14:paraId="19EC52A6" w14:textId="77777777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</w:p>
          <w:p w:rsidRPr="004D6CE9" w:rsidR="006B52DF" w:rsidP="004D6CE9" w:rsidRDefault="006B52DF" w14:paraId="0F827342" w14:textId="77777777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</w:p>
          <w:p w:rsidRPr="004D6CE9" w:rsidR="006B52DF" w:rsidP="004D6CE9" w:rsidRDefault="006B52DF" w14:paraId="181002CC" w14:textId="77777777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</w:p>
          <w:p w:rsidRPr="004D6CE9" w:rsidR="006B52DF" w:rsidP="004D6CE9" w:rsidRDefault="006B52DF" w14:paraId="3947FA7E" w14:textId="5A9E4377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  <w:r w:rsidRPr="004D6CE9">
              <w:rPr>
                <w:rFonts w:cs="Arial"/>
                <w:szCs w:val="20"/>
              </w:rPr>
              <w:t xml:space="preserve">2.2 </w:t>
            </w:r>
            <w:r w:rsidR="004D6CE9">
              <w:rPr>
                <w:rFonts w:cs="Arial"/>
                <w:szCs w:val="20"/>
              </w:rPr>
              <w:t>E</w:t>
            </w:r>
            <w:r w:rsidRPr="004D6CE9">
              <w:rPr>
                <w:rFonts w:cs="Arial"/>
                <w:szCs w:val="20"/>
              </w:rPr>
              <w:t>enparig rechtlijnige beweging</w:t>
            </w:r>
          </w:p>
          <w:p w:rsidRPr="004D6CE9" w:rsidR="006B52DF" w:rsidP="004D6CE9" w:rsidRDefault="006B52DF" w14:paraId="196177F6" w14:textId="77777777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</w:p>
          <w:p w:rsidRPr="004D6CE9" w:rsidR="006B52DF" w:rsidP="004D6CE9" w:rsidRDefault="006B52DF" w14:paraId="577FF53C" w14:textId="77777777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</w:p>
          <w:p w:rsidRPr="004D6CE9" w:rsidR="006B52DF" w:rsidP="004D6CE9" w:rsidRDefault="006B52DF" w14:paraId="40720782" w14:textId="77777777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</w:p>
          <w:p w:rsidRPr="004D6CE9" w:rsidR="006B52DF" w:rsidP="5E0B54C7" w:rsidRDefault="006B52DF" w14:paraId="7196E096" w14:textId="20B07091">
            <w:pPr>
              <w:pStyle w:val="Tabelplattetekst"/>
              <w:spacing w:line="276" w:lineRule="auto"/>
              <w:rPr>
                <w:rFonts w:cs="Arial"/>
                <w:u w:val="single"/>
              </w:rPr>
            </w:pPr>
            <w:r w:rsidRPr="5E0B54C7" w:rsidR="2BA55D91">
              <w:rPr>
                <w:rFonts w:cs="Arial"/>
                <w:u w:val="single"/>
              </w:rPr>
              <w:t>Hoofdstuk 3:</w:t>
            </w:r>
            <w:r w:rsidRPr="5E0B54C7" w:rsidR="2BA55D91">
              <w:rPr>
                <w:rFonts w:cs="Arial"/>
              </w:rPr>
              <w:t xml:space="preserve"> </w:t>
            </w:r>
            <w:r w:rsidRPr="5E0B54C7" w:rsidR="5C70A35E">
              <w:rPr>
                <w:rFonts w:cs="Arial"/>
                <w:u w:val="single"/>
              </w:rPr>
              <w:t>V</w:t>
            </w:r>
            <w:r w:rsidRPr="5E0B54C7" w:rsidR="2BA55D91">
              <w:rPr>
                <w:rFonts w:cs="Arial"/>
                <w:u w:val="single"/>
              </w:rPr>
              <w:t>er</w:t>
            </w:r>
            <w:r w:rsidRPr="5E0B54C7" w:rsidR="26B64B15">
              <w:rPr>
                <w:rFonts w:cs="Arial"/>
                <w:u w:val="single"/>
              </w:rPr>
              <w:t>anderlijke rechtlijnige bewegingen</w:t>
            </w:r>
          </w:p>
          <w:p w:rsidRPr="004D6CE9" w:rsidR="006B52DF" w:rsidP="004D6CE9" w:rsidRDefault="006B52DF" w14:paraId="4432DCF1" w14:textId="77777777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</w:p>
          <w:p w:rsidRPr="004D6CE9" w:rsidR="006B52DF" w:rsidP="004D6CE9" w:rsidRDefault="006B52DF" w14:paraId="6E52EC87" w14:textId="77777777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</w:p>
          <w:p w:rsidRPr="004D6CE9" w:rsidR="006B52DF" w:rsidP="004D6CE9" w:rsidRDefault="006B52DF" w14:paraId="4FF4610D" w14:textId="77777777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</w:p>
          <w:p w:rsidRPr="004D6CE9" w:rsidR="003877C5" w:rsidP="004D6CE9" w:rsidRDefault="003877C5" w14:paraId="5BE1AFAD" w14:textId="77777777">
            <w:pPr>
              <w:pStyle w:val="Tabelplattetekst"/>
              <w:spacing w:line="276" w:lineRule="auto"/>
              <w:rPr>
                <w:rFonts w:cs="Arial"/>
                <w:szCs w:val="20"/>
              </w:rPr>
            </w:pPr>
          </w:p>
          <w:p w:rsidRPr="004D6CE9" w:rsidR="004D6CE9" w:rsidP="5E0B54C7" w:rsidRDefault="004D6CE9" w14:paraId="55108CF6" w14:textId="05826D1B">
            <w:pPr>
              <w:pStyle w:val="Plattetekst"/>
              <w:spacing w:line="276" w:lineRule="auto"/>
              <w:rPr>
                <w:rFonts w:cs="Arial"/>
                <w:lang w:val="en-US"/>
              </w:rPr>
            </w:pPr>
            <w:r w:rsidRPr="5E0B54C7" w:rsidR="2BA55D91">
              <w:rPr>
                <w:rFonts w:cs="Arial"/>
              </w:rPr>
              <w:t>Samenvatting + check out</w:t>
            </w:r>
          </w:p>
        </w:tc>
        <w:tc>
          <w:tcPr>
            <w:tcW w:w="1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D6CE9" w:rsidR="006B52DF" w:rsidP="5E0B54C7" w:rsidRDefault="00AD266F" w14:paraId="542F1856" w14:textId="5394E680">
            <w:pPr>
              <w:pStyle w:val="Plattetekst"/>
              <w:spacing w:line="276" w:lineRule="auto"/>
              <w:rPr>
                <w:rFonts w:cs="Arial"/>
              </w:rPr>
            </w:pPr>
            <w:r w:rsidRPr="5E0B54C7" w:rsidR="46423AE6">
              <w:rPr>
                <w:rFonts w:cs="Arial"/>
              </w:rPr>
              <w:t>8</w:t>
            </w:r>
            <w:r w:rsidRPr="5E0B54C7" w:rsidR="2BA55D91">
              <w:rPr>
                <w:rFonts w:cs="Arial"/>
              </w:rPr>
              <w:t xml:space="preserve"> </w:t>
            </w:r>
            <w:r w:rsidRPr="5E0B54C7" w:rsidR="2BA55D91">
              <w:rPr>
                <w:rFonts w:cs="Arial"/>
              </w:rPr>
              <w:t>lesuren</w:t>
            </w:r>
          </w:p>
          <w:p w:rsidRPr="004D6CE9" w:rsidR="006B52DF" w:rsidP="004D6CE9" w:rsidRDefault="006B52DF" w14:paraId="2DC583C5" w14:textId="77777777">
            <w:pPr>
              <w:pStyle w:val="Plattetekst"/>
              <w:spacing w:line="276" w:lineRule="auto"/>
              <w:rPr>
                <w:rFonts w:cs="Arial"/>
                <w:szCs w:val="20"/>
              </w:rPr>
            </w:pPr>
            <w:r w:rsidRPr="004D6CE9">
              <w:rPr>
                <w:rFonts w:cs="Arial"/>
                <w:szCs w:val="20"/>
              </w:rPr>
              <w:t>(totaal)</w:t>
            </w:r>
          </w:p>
          <w:p w:rsidRPr="004D6CE9" w:rsidR="006B52DF" w:rsidP="004D6CE9" w:rsidRDefault="006B52DF" w14:paraId="0D5CDEF5" w14:textId="77777777">
            <w:pPr>
              <w:pStyle w:val="Plattetekst"/>
              <w:spacing w:line="276" w:lineRule="auto"/>
              <w:rPr>
                <w:rFonts w:cs="Arial"/>
                <w:szCs w:val="20"/>
              </w:rPr>
            </w:pPr>
          </w:p>
          <w:p w:rsidR="006B52DF" w:rsidP="004D6CE9" w:rsidRDefault="006B52DF" w14:paraId="3EE20DEF" w14:textId="35EE298B">
            <w:pPr>
              <w:pStyle w:val="Plattetekst"/>
              <w:spacing w:line="276" w:lineRule="auto"/>
              <w:rPr>
                <w:rFonts w:cs="Arial"/>
                <w:szCs w:val="20"/>
              </w:rPr>
            </w:pPr>
          </w:p>
          <w:p w:rsidRPr="004D6CE9" w:rsidR="006B52DF" w:rsidP="5E0B54C7" w:rsidRDefault="003877C5" w14:paraId="63A87633" w14:textId="2A914E90">
            <w:pPr>
              <w:pStyle w:val="Plattetekst"/>
              <w:spacing w:line="276" w:lineRule="auto"/>
              <w:rPr>
                <w:rFonts w:cs="Arial"/>
              </w:rPr>
            </w:pPr>
          </w:p>
          <w:p w:rsidRPr="004D6CE9" w:rsidR="006B52DF" w:rsidP="5E0B54C7" w:rsidRDefault="003877C5" w14:paraId="15F44E2C" w14:textId="1C4B4162">
            <w:pPr>
              <w:pStyle w:val="Plattetekst"/>
              <w:spacing w:line="276" w:lineRule="auto"/>
              <w:rPr>
                <w:rFonts w:cs="Arial"/>
              </w:rPr>
            </w:pPr>
          </w:p>
          <w:p w:rsidRPr="004D6CE9" w:rsidR="006B52DF" w:rsidP="5E0B54C7" w:rsidRDefault="003877C5" w14:paraId="177643F2" w14:textId="44250E12">
            <w:pPr>
              <w:pStyle w:val="Plattetekst"/>
              <w:spacing w:line="276" w:lineRule="auto"/>
              <w:rPr>
                <w:rFonts w:cs="Arial"/>
              </w:rPr>
            </w:pPr>
          </w:p>
          <w:p w:rsidRPr="004D6CE9" w:rsidR="006B52DF" w:rsidP="5E0B54C7" w:rsidRDefault="003877C5" w14:paraId="6A6DACD2" w14:textId="5BBAD694">
            <w:pPr>
              <w:pStyle w:val="Plattetekst"/>
              <w:spacing w:line="276" w:lineRule="auto"/>
              <w:rPr>
                <w:rFonts w:cs="Arial"/>
              </w:rPr>
            </w:pPr>
            <w:r w:rsidRPr="5E0B54C7" w:rsidR="275854A6">
              <w:rPr>
                <w:rFonts w:cs="Arial"/>
              </w:rPr>
              <w:t>2u</w:t>
            </w:r>
          </w:p>
          <w:p w:rsidRPr="004D6CE9" w:rsidR="006B52DF" w:rsidP="5E0B54C7" w:rsidRDefault="003877C5" w14:paraId="230A5ED9" w14:textId="2CEB3F3E">
            <w:pPr>
              <w:pStyle w:val="Plattetekst"/>
              <w:spacing w:line="276" w:lineRule="auto"/>
              <w:rPr>
                <w:rFonts w:cs="Arial"/>
              </w:rPr>
            </w:pPr>
          </w:p>
          <w:p w:rsidRPr="004D6CE9" w:rsidR="006B52DF" w:rsidP="5E0B54C7" w:rsidRDefault="003877C5" w14:paraId="52597C49" w14:textId="725F1FFA">
            <w:pPr>
              <w:pStyle w:val="Plattetekst"/>
              <w:spacing w:line="276" w:lineRule="auto"/>
              <w:rPr>
                <w:rFonts w:cs="Arial"/>
              </w:rPr>
            </w:pPr>
          </w:p>
          <w:p w:rsidRPr="004D6CE9" w:rsidR="006B52DF" w:rsidP="5E0B54C7" w:rsidRDefault="003877C5" w14:paraId="0C4E578A" w14:textId="651D27A5">
            <w:pPr>
              <w:pStyle w:val="Plattetekst"/>
              <w:spacing w:line="276" w:lineRule="auto"/>
              <w:rPr>
                <w:rFonts w:cs="Arial"/>
              </w:rPr>
            </w:pPr>
          </w:p>
          <w:p w:rsidRPr="004D6CE9" w:rsidR="006B52DF" w:rsidP="5E0B54C7" w:rsidRDefault="003877C5" w14:paraId="739A07A9" w14:textId="689585E3">
            <w:pPr>
              <w:pStyle w:val="Plattetekst"/>
              <w:spacing w:line="276" w:lineRule="auto"/>
              <w:rPr>
                <w:rFonts w:cs="Arial"/>
              </w:rPr>
            </w:pPr>
          </w:p>
          <w:p w:rsidRPr="004D6CE9" w:rsidR="006B52DF" w:rsidP="5E0B54C7" w:rsidRDefault="003877C5" w14:paraId="0DE89DFD" w14:textId="463718ED">
            <w:pPr>
              <w:pStyle w:val="Plattetekst"/>
              <w:spacing w:line="276" w:lineRule="auto"/>
              <w:rPr>
                <w:rFonts w:cs="Arial"/>
              </w:rPr>
            </w:pPr>
            <w:r w:rsidRPr="5E0B54C7" w:rsidR="275854A6">
              <w:rPr>
                <w:rFonts w:cs="Arial"/>
              </w:rPr>
              <w:t>4u</w:t>
            </w:r>
          </w:p>
          <w:p w:rsidRPr="004D6CE9" w:rsidR="006B52DF" w:rsidP="5E0B54C7" w:rsidRDefault="003877C5" w14:paraId="0924189D" w14:textId="5D615A12">
            <w:pPr>
              <w:pStyle w:val="Plattetekst"/>
              <w:spacing w:line="276" w:lineRule="auto"/>
              <w:rPr>
                <w:rFonts w:cs="Arial"/>
              </w:rPr>
            </w:pPr>
          </w:p>
          <w:p w:rsidRPr="004D6CE9" w:rsidR="006B52DF" w:rsidP="5E0B54C7" w:rsidRDefault="003877C5" w14:paraId="540FDDA3" w14:textId="08A5614F">
            <w:pPr>
              <w:pStyle w:val="Plattetekst"/>
              <w:spacing w:line="276" w:lineRule="auto"/>
              <w:rPr>
                <w:rFonts w:cs="Arial"/>
              </w:rPr>
            </w:pPr>
          </w:p>
          <w:p w:rsidRPr="004D6CE9" w:rsidR="006B52DF" w:rsidP="5E0B54C7" w:rsidRDefault="003877C5" w14:paraId="44FDBD7E" w14:textId="4665BDAD">
            <w:pPr>
              <w:pStyle w:val="Plattetekst"/>
              <w:spacing w:line="276" w:lineRule="auto"/>
              <w:rPr>
                <w:rFonts w:cs="Arial"/>
              </w:rPr>
            </w:pPr>
          </w:p>
          <w:p w:rsidRPr="004D6CE9" w:rsidR="006B52DF" w:rsidP="5E0B54C7" w:rsidRDefault="003877C5" w14:paraId="308DA7F3" w14:textId="6240F5D2">
            <w:pPr>
              <w:pStyle w:val="Plattetekst"/>
              <w:spacing w:line="276" w:lineRule="auto"/>
              <w:rPr>
                <w:rFonts w:cs="Arial"/>
              </w:rPr>
            </w:pPr>
          </w:p>
          <w:p w:rsidRPr="004D6CE9" w:rsidR="006B52DF" w:rsidP="5E0B54C7" w:rsidRDefault="003877C5" w14:paraId="1D231274" w14:textId="53CE045C">
            <w:pPr>
              <w:pStyle w:val="Plattetekst"/>
              <w:spacing w:line="276" w:lineRule="auto"/>
              <w:rPr>
                <w:rFonts w:cs="Arial"/>
              </w:rPr>
            </w:pPr>
          </w:p>
          <w:p w:rsidRPr="004D6CE9" w:rsidR="006B52DF" w:rsidP="5E0B54C7" w:rsidRDefault="003877C5" w14:paraId="137C20FD" w14:textId="0B296D99">
            <w:pPr>
              <w:pStyle w:val="Plattetekst"/>
              <w:spacing w:line="276" w:lineRule="auto"/>
              <w:rPr>
                <w:rFonts w:cs="Arial"/>
              </w:rPr>
            </w:pPr>
          </w:p>
          <w:p w:rsidRPr="004D6CE9" w:rsidR="006B52DF" w:rsidP="5E0B54C7" w:rsidRDefault="003877C5" w14:paraId="2004BD2D" w14:textId="4F567CC5">
            <w:pPr>
              <w:pStyle w:val="Plattetekst"/>
              <w:spacing w:line="276" w:lineRule="auto"/>
              <w:rPr>
                <w:rFonts w:cs="Arial"/>
              </w:rPr>
            </w:pPr>
          </w:p>
          <w:p w:rsidRPr="004D6CE9" w:rsidR="006B52DF" w:rsidP="5E0B54C7" w:rsidRDefault="003877C5" w14:paraId="3D0368FC" w14:textId="07142EA7">
            <w:pPr>
              <w:pStyle w:val="Plattetekst"/>
              <w:spacing w:line="276" w:lineRule="auto"/>
              <w:rPr>
                <w:rFonts w:cs="Arial"/>
              </w:rPr>
            </w:pPr>
          </w:p>
          <w:p w:rsidRPr="004D6CE9" w:rsidR="006B52DF" w:rsidP="5E0B54C7" w:rsidRDefault="003877C5" w14:paraId="50033BD7" w14:textId="388CD42C">
            <w:pPr>
              <w:pStyle w:val="Plattetekst"/>
              <w:spacing w:line="276" w:lineRule="auto"/>
              <w:rPr>
                <w:rFonts w:cs="Arial"/>
              </w:rPr>
            </w:pPr>
          </w:p>
          <w:p w:rsidRPr="004D6CE9" w:rsidR="006B52DF" w:rsidP="5E0B54C7" w:rsidRDefault="003877C5" w14:paraId="3ADA51EE" w14:textId="477F41C2">
            <w:pPr>
              <w:pStyle w:val="Plattetekst"/>
              <w:spacing w:line="276" w:lineRule="auto"/>
              <w:rPr>
                <w:rFonts w:cs="Arial"/>
              </w:rPr>
            </w:pPr>
          </w:p>
          <w:p w:rsidRPr="004D6CE9" w:rsidR="006B52DF" w:rsidP="5E0B54C7" w:rsidRDefault="003877C5" w14:paraId="661DC0A0" w14:textId="526972AA">
            <w:pPr>
              <w:pStyle w:val="Plattetekst"/>
              <w:spacing w:line="276" w:lineRule="auto"/>
              <w:rPr>
                <w:rFonts w:cs="Arial"/>
              </w:rPr>
            </w:pPr>
          </w:p>
          <w:p w:rsidRPr="004D6CE9" w:rsidR="006B52DF" w:rsidP="5E0B54C7" w:rsidRDefault="003877C5" w14:paraId="1BBEA8C0" w14:textId="4E587296">
            <w:pPr>
              <w:pStyle w:val="Plattetekst"/>
              <w:spacing w:line="276" w:lineRule="auto"/>
              <w:rPr>
                <w:rFonts w:cs="Arial"/>
              </w:rPr>
            </w:pPr>
            <w:r w:rsidRPr="5E0B54C7" w:rsidR="275854A6">
              <w:rPr>
                <w:rFonts w:cs="Arial"/>
              </w:rPr>
              <w:t>2u</w:t>
            </w:r>
          </w:p>
        </w:tc>
        <w:tc>
          <w:tcPr>
            <w:tcW w:w="1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E0B54C7" w:rsidP="5E0B54C7" w:rsidRDefault="5E0B54C7" w14:paraId="7C7418EF" w14:textId="631310A9">
            <w:pPr>
              <w:pStyle w:val="Tabelplattetekst"/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E0B54C7" w:rsidR="5E0B54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nl-NL"/>
              </w:rPr>
              <w:t>MD 6.41</w:t>
            </w:r>
          </w:p>
          <w:p w:rsidR="5E0B54C7" w:rsidP="5E0B54C7" w:rsidRDefault="5E0B54C7" w14:paraId="5FB8F9EB" w14:textId="15E7DABA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0"/>
                <w:szCs w:val="20"/>
              </w:rPr>
            </w:pPr>
          </w:p>
          <w:p w:rsidR="5E0B54C7" w:rsidP="5E0B54C7" w:rsidRDefault="5E0B54C7" w14:paraId="6F119CF8" w14:textId="3DC0CE2E">
            <w:pPr>
              <w:pStyle w:val="Tabelplattetekst"/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0"/>
                <w:szCs w:val="20"/>
              </w:rPr>
            </w:pPr>
            <w:r w:rsidRPr="5E0B54C7" w:rsidR="5E0B54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0"/>
                <w:szCs w:val="20"/>
                <w:lang w:val="nl-NL"/>
              </w:rPr>
              <w:t>STEM-MD</w:t>
            </w:r>
          </w:p>
          <w:p w:rsidR="5E0B54C7" w:rsidP="5E0B54C7" w:rsidRDefault="5E0B54C7" w14:paraId="21A47D66" w14:textId="01489859">
            <w:pPr>
              <w:pStyle w:val="Tabelplattetekst"/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0"/>
                <w:szCs w:val="20"/>
              </w:rPr>
            </w:pPr>
            <w:r w:rsidRPr="5E0B54C7" w:rsidR="5E0B54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0"/>
                <w:szCs w:val="20"/>
                <w:lang w:val="nl-NL"/>
              </w:rPr>
              <w:t>6.40</w:t>
            </w:r>
          </w:p>
          <w:p w:rsidR="5E0B54C7" w:rsidP="5E0B54C7" w:rsidRDefault="5E0B54C7" w14:paraId="59533F66" w14:textId="1F7F9FC4">
            <w:pPr>
              <w:pStyle w:val="Tabelplattetekst"/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0"/>
                <w:szCs w:val="20"/>
              </w:rPr>
            </w:pPr>
            <w:r w:rsidRPr="5E0B54C7" w:rsidR="5E0B54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0"/>
                <w:szCs w:val="20"/>
                <w:lang w:val="nl-NL"/>
              </w:rPr>
              <w:t>6.51</w:t>
            </w:r>
          </w:p>
          <w:p w:rsidR="5E0B54C7" w:rsidP="5E0B54C7" w:rsidRDefault="5E0B54C7" w14:paraId="49649F83" w14:textId="15F62EBC">
            <w:pPr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0"/>
                <w:szCs w:val="20"/>
              </w:rPr>
            </w:pPr>
          </w:p>
          <w:p w:rsidR="5E0B54C7" w:rsidP="5E0B54C7" w:rsidRDefault="5E0B54C7" w14:paraId="3DCB3C01" w14:textId="68F34CCE">
            <w:pPr>
              <w:tabs>
                <w:tab w:val="left" w:leader="none" w:pos="284"/>
                <w:tab w:val="left" w:leader="none" w:pos="567"/>
                <w:tab w:val="left" w:leader="none" w:pos="851"/>
              </w:tabs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E0B54C7" w:rsidP="5E0B54C7" w:rsidRDefault="5E0B54C7" w14:paraId="26A3E5FC" w14:textId="3A4BECBE">
            <w:pPr>
              <w:pStyle w:val="Plattetekst"/>
              <w:tabs>
                <w:tab w:val="left" w:leader="none" w:pos="284"/>
                <w:tab w:val="left" w:leader="none" w:pos="567"/>
                <w:tab w:val="left" w:leader="none" w:pos="851"/>
              </w:tabs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E0B54C7" w:rsidR="5E0B54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nl-NL"/>
              </w:rPr>
              <w:t>LPD 1S,5S</w:t>
            </w:r>
          </w:p>
          <w:p w:rsidR="5E0B54C7" w:rsidP="5E0B54C7" w:rsidRDefault="5E0B54C7" w14:paraId="22E59AE9" w14:textId="7B5A8FB8">
            <w:pPr>
              <w:tabs>
                <w:tab w:val="left" w:leader="none" w:pos="284"/>
                <w:tab w:val="left" w:leader="none" w:pos="567"/>
                <w:tab w:val="left" w:leader="none" w:pos="851"/>
              </w:tabs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633B40AF" w14:textId="25546B7E">
            <w:pPr>
              <w:tabs>
                <w:tab w:val="left" w:leader="none" w:pos="284"/>
                <w:tab w:val="left" w:leader="none" w:pos="567"/>
                <w:tab w:val="left" w:leader="none" w:pos="851"/>
              </w:tabs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76EE0364" w14:textId="56047AAF">
            <w:pPr>
              <w:tabs>
                <w:tab w:val="left" w:leader="none" w:pos="284"/>
                <w:tab w:val="left" w:leader="none" w:pos="567"/>
                <w:tab w:val="left" w:leader="none" w:pos="851"/>
              </w:tabs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06C2CB29" w14:textId="44089762">
            <w:pPr>
              <w:tabs>
                <w:tab w:val="left" w:leader="none" w:pos="284"/>
                <w:tab w:val="left" w:leader="none" w:pos="567"/>
                <w:tab w:val="left" w:leader="none" w:pos="851"/>
              </w:tabs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30C413FC" w14:textId="1EDFF16F">
            <w:pPr>
              <w:tabs>
                <w:tab w:val="left" w:leader="none" w:pos="284"/>
                <w:tab w:val="left" w:leader="none" w:pos="567"/>
                <w:tab w:val="left" w:leader="none" w:pos="851"/>
              </w:tabs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559E79EA" w14:textId="4D094D87">
            <w:pPr>
              <w:pStyle w:val="Plattetekst"/>
              <w:tabs>
                <w:tab w:val="left" w:leader="none" w:pos="284"/>
                <w:tab w:val="left" w:leader="none" w:pos="567"/>
                <w:tab w:val="left" w:leader="none" w:pos="851"/>
              </w:tabs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E0B54C7" w:rsidR="5E0B54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nl-NL"/>
              </w:rPr>
              <w:t>LPD F1</w:t>
            </w:r>
          </w:p>
          <w:p w:rsidR="5E0B54C7" w:rsidP="5E0B54C7" w:rsidRDefault="5E0B54C7" w14:paraId="0C6594FA" w14:textId="1FD823D3">
            <w:pPr>
              <w:tabs>
                <w:tab w:val="left" w:leader="none" w:pos="284"/>
                <w:tab w:val="left" w:leader="none" w:pos="567"/>
                <w:tab w:val="left" w:leader="none" w:pos="851"/>
              </w:tabs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027098B5" w14:textId="59581942">
            <w:pPr>
              <w:tabs>
                <w:tab w:val="left" w:leader="none" w:pos="284"/>
                <w:tab w:val="left" w:leader="none" w:pos="567"/>
                <w:tab w:val="left" w:leader="none" w:pos="851"/>
              </w:tabs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2C64C123" w14:textId="379CD594">
            <w:pPr>
              <w:tabs>
                <w:tab w:val="left" w:leader="none" w:pos="284"/>
                <w:tab w:val="left" w:leader="none" w:pos="567"/>
                <w:tab w:val="left" w:leader="none" w:pos="851"/>
              </w:tabs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709472A3" w14:textId="5757FA11">
            <w:pPr>
              <w:tabs>
                <w:tab w:val="left" w:leader="none" w:pos="284"/>
                <w:tab w:val="left" w:leader="none" w:pos="567"/>
                <w:tab w:val="left" w:leader="none" w:pos="851"/>
              </w:tabs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36A18D03" w14:textId="17F39C77">
            <w:pPr>
              <w:pStyle w:val="Plattetekst"/>
              <w:tabs>
                <w:tab w:val="left" w:leader="none" w:pos="284"/>
                <w:tab w:val="left" w:leader="none" w:pos="567"/>
                <w:tab w:val="left" w:leader="none" w:pos="851"/>
              </w:tabs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E0B54C7" w:rsidR="5E0B54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nl-NL"/>
              </w:rPr>
              <w:t>LPD F1</w:t>
            </w:r>
          </w:p>
          <w:p w:rsidR="5E0B54C7" w:rsidP="5E0B54C7" w:rsidRDefault="5E0B54C7" w14:paraId="3664364B" w14:textId="02671409">
            <w:pPr>
              <w:tabs>
                <w:tab w:val="left" w:leader="none" w:pos="284"/>
                <w:tab w:val="left" w:leader="none" w:pos="567"/>
                <w:tab w:val="left" w:leader="none" w:pos="851"/>
              </w:tabs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450B98FC" w14:textId="7EA0B2C8">
            <w:pPr>
              <w:tabs>
                <w:tab w:val="left" w:leader="none" w:pos="284"/>
                <w:tab w:val="left" w:leader="none" w:pos="567"/>
                <w:tab w:val="left" w:leader="none" w:pos="851"/>
              </w:tabs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70777951" w14:textId="31159290">
            <w:pPr>
              <w:tabs>
                <w:tab w:val="left" w:leader="none" w:pos="284"/>
                <w:tab w:val="left" w:leader="none" w:pos="567"/>
                <w:tab w:val="left" w:leader="none" w:pos="851"/>
              </w:tabs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76B5C89E" w14:textId="7178EEA7">
            <w:pPr>
              <w:tabs>
                <w:tab w:val="left" w:leader="none" w:pos="284"/>
                <w:tab w:val="left" w:leader="none" w:pos="567"/>
                <w:tab w:val="left" w:leader="none" w:pos="851"/>
              </w:tabs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0A684D37" w14:textId="304F3BCD">
            <w:pPr>
              <w:tabs>
                <w:tab w:val="left" w:leader="none" w:pos="284"/>
                <w:tab w:val="left" w:leader="none" w:pos="567"/>
                <w:tab w:val="left" w:leader="none" w:pos="851"/>
              </w:tabs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2BBC2FD5" w14:textId="4495F374">
            <w:pPr>
              <w:tabs>
                <w:tab w:val="left" w:leader="none" w:pos="284"/>
                <w:tab w:val="left" w:leader="none" w:pos="567"/>
                <w:tab w:val="left" w:leader="none" w:pos="851"/>
              </w:tabs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19FD7DCD" w14:textId="1D291AC9">
            <w:pPr>
              <w:tabs>
                <w:tab w:val="left" w:leader="none" w:pos="284"/>
                <w:tab w:val="left" w:leader="none" w:pos="567"/>
                <w:tab w:val="left" w:leader="none" w:pos="851"/>
              </w:tabs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427CC8BE" w14:textId="26460097">
            <w:pPr>
              <w:pStyle w:val="Plattetekst"/>
              <w:tabs>
                <w:tab w:val="left" w:leader="none" w:pos="284"/>
                <w:tab w:val="left" w:leader="none" w:pos="567"/>
                <w:tab w:val="left" w:leader="none" w:pos="851"/>
              </w:tabs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E0B54C7" w:rsidR="5E0B54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nl-NL"/>
              </w:rPr>
              <w:t>LPD F1</w:t>
            </w:r>
          </w:p>
          <w:p w:rsidR="5E0B54C7" w:rsidP="5E0B54C7" w:rsidRDefault="5E0B54C7" w14:paraId="42CA1E5F" w14:textId="76334F07">
            <w:pPr>
              <w:tabs>
                <w:tab w:val="left" w:leader="none" w:pos="284"/>
                <w:tab w:val="left" w:leader="none" w:pos="567"/>
                <w:tab w:val="left" w:leader="none" w:pos="851"/>
              </w:tabs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77D790C3" w14:textId="379B37B2">
            <w:pPr>
              <w:tabs>
                <w:tab w:val="left" w:leader="none" w:pos="284"/>
                <w:tab w:val="left" w:leader="none" w:pos="567"/>
                <w:tab w:val="left" w:leader="none" w:pos="851"/>
              </w:tabs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7A81C944" w14:textId="106FCB1D">
            <w:pPr>
              <w:tabs>
                <w:tab w:val="left" w:leader="none" w:pos="284"/>
                <w:tab w:val="left" w:leader="none" w:pos="567"/>
                <w:tab w:val="left" w:leader="none" w:pos="851"/>
              </w:tabs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5C72BD5F" w14:textId="643F884A">
            <w:pPr>
              <w:tabs>
                <w:tab w:val="left" w:leader="none" w:pos="284"/>
                <w:tab w:val="left" w:leader="none" w:pos="567"/>
                <w:tab w:val="left" w:leader="none" w:pos="851"/>
              </w:tabs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7C16539A" w14:textId="67EB16BC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="5E0B54C7" w:rsidP="5E0B54C7" w:rsidRDefault="5E0B54C7" w14:paraId="04135EE6" w14:textId="3029E889">
            <w:pPr>
              <w:pStyle w:val="Tabelplattetekst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E0B54C7" w:rsidR="5E0B54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nl-NL"/>
              </w:rPr>
              <w:t>BV2_06.40</w:t>
            </w:r>
          </w:p>
          <w:p w:rsidR="5E0B54C7" w:rsidP="5E0B54C7" w:rsidRDefault="5E0B54C7" w14:paraId="0E9DFECD" w14:textId="2F97C639">
            <w:pPr>
              <w:pStyle w:val="Tabelplattetekst"/>
              <w:spacing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E0B54C7" w:rsidR="5E0B54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nl-NL"/>
              </w:rPr>
              <w:t>BV2_06.51</w:t>
            </w:r>
          </w:p>
          <w:p w:rsidR="5E0B54C7" w:rsidP="5E0B54C7" w:rsidRDefault="5E0B54C7" w14:paraId="6D83F540" w14:textId="62C005FA">
            <w:pPr>
              <w:tabs>
                <w:tab w:val="left" w:leader="none" w:pos="284"/>
                <w:tab w:val="left" w:leader="none" w:pos="567"/>
                <w:tab w:val="left" w:leader="none" w:pos="851"/>
              </w:tabs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0FB86A5A" w14:textId="18FC09E4">
            <w:pPr>
              <w:tabs>
                <w:tab w:val="left" w:leader="none" w:pos="284"/>
                <w:tab w:val="left" w:leader="none" w:pos="567"/>
                <w:tab w:val="left" w:leader="none" w:pos="851"/>
              </w:tabs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14289764" w14:textId="30635299">
            <w:pPr>
              <w:tabs>
                <w:tab w:val="left" w:leader="none" w:pos="284"/>
                <w:tab w:val="left" w:leader="none" w:pos="567"/>
                <w:tab w:val="left" w:leader="none" w:pos="851"/>
              </w:tabs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4410E5AE" w14:textId="79E7E831">
            <w:pPr>
              <w:tabs>
                <w:tab w:val="left" w:leader="none" w:pos="284"/>
                <w:tab w:val="left" w:leader="none" w:pos="567"/>
                <w:tab w:val="left" w:leader="none" w:pos="851"/>
              </w:tabs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347C451E" w14:textId="79A47616">
            <w:pPr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  <w:r w:rsidRPr="5E0B54C7" w:rsidR="5E0B54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nl-NL"/>
              </w:rPr>
              <w:t>BV2_06.41</w:t>
            </w:r>
          </w:p>
          <w:p w:rsidR="5E0B54C7" w:rsidP="5E0B54C7" w:rsidRDefault="5E0B54C7" w14:paraId="076FF541" w14:textId="01F4DE6E">
            <w:pPr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  <w:r w:rsidRPr="5E0B54C7" w:rsidR="5E0B54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nl-NL"/>
              </w:rPr>
              <w:t>Opstap naar BV2_06.41.01</w:t>
            </w:r>
          </w:p>
          <w:p w:rsidR="5E0B54C7" w:rsidP="5E0B54C7" w:rsidRDefault="5E0B54C7" w14:paraId="6FBC4158" w14:textId="51696008">
            <w:pPr>
              <w:spacing w:line="276" w:lineRule="auto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  <w:r w:rsidRPr="5E0B54C7" w:rsidR="5E0B54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nl-NL"/>
              </w:rPr>
              <w:t>BV2_06.41.02</w:t>
            </w:r>
          </w:p>
          <w:p w:rsidR="5E0B54C7" w:rsidP="5E0B54C7" w:rsidRDefault="5E0B54C7" w14:paraId="7DABFAA2" w14:textId="30D09603">
            <w:pPr>
              <w:tabs>
                <w:tab w:val="left" w:leader="none" w:pos="284"/>
                <w:tab w:val="left" w:leader="none" w:pos="567"/>
                <w:tab w:val="left" w:leader="none" w:pos="851"/>
              </w:tabs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2DDF42FD" w14:textId="711F6B19">
            <w:pPr>
              <w:tabs>
                <w:tab w:val="left" w:leader="none" w:pos="284"/>
                <w:tab w:val="left" w:leader="none" w:pos="567"/>
                <w:tab w:val="left" w:leader="none" w:pos="851"/>
              </w:tabs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242C51F3" w14:textId="0FA7DEA5">
            <w:pPr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  <w:r w:rsidRPr="5E0B54C7" w:rsidR="5E0B54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nl-NL"/>
              </w:rPr>
              <w:t>BV2_06.41</w:t>
            </w:r>
          </w:p>
          <w:p w:rsidR="5E0B54C7" w:rsidP="5E0B54C7" w:rsidRDefault="5E0B54C7" w14:paraId="2396D25D" w14:textId="60E39FC0">
            <w:pPr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  <w:r w:rsidRPr="5E0B54C7" w:rsidR="5E0B54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nl-NL"/>
              </w:rPr>
              <w:t>Opstap naar BV2_06.41.01</w:t>
            </w:r>
          </w:p>
          <w:p w:rsidR="5E0B54C7" w:rsidP="5E0B54C7" w:rsidRDefault="5E0B54C7" w14:paraId="7490EEC8" w14:textId="2ED9045F">
            <w:pPr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  <w:r w:rsidRPr="5E0B54C7" w:rsidR="5E0B54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nl-NL"/>
              </w:rPr>
              <w:t>BV2_06.41.02</w:t>
            </w:r>
          </w:p>
          <w:p w:rsidR="5E0B54C7" w:rsidP="5E0B54C7" w:rsidRDefault="5E0B54C7" w14:paraId="79038B67" w14:textId="087206B9">
            <w:pPr>
              <w:tabs>
                <w:tab w:val="left" w:leader="none" w:pos="284"/>
                <w:tab w:val="left" w:leader="none" w:pos="567"/>
                <w:tab w:val="left" w:leader="none" w:pos="851"/>
              </w:tabs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5D3571EE" w14:textId="16B6C00E">
            <w:pPr>
              <w:pStyle w:val="Tabelplattetekst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E0B54C7" w:rsidR="5E0B54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nl-NL"/>
              </w:rPr>
              <w:t>BV2_06.41</w:t>
            </w:r>
          </w:p>
          <w:p w:rsidR="5E0B54C7" w:rsidP="5E0B54C7" w:rsidRDefault="5E0B54C7" w14:paraId="2E83E4F9" w14:textId="19128DA7">
            <w:pPr>
              <w:spacing w:line="276" w:lineRule="auto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  <w:r w:rsidRPr="5E0B54C7" w:rsidR="5E0B54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nl-NL"/>
              </w:rPr>
              <w:t>BV2_06.41.02</w:t>
            </w:r>
          </w:p>
          <w:p w:rsidR="5E0B54C7" w:rsidP="5E0B54C7" w:rsidRDefault="5E0B54C7" w14:paraId="1FA31435" w14:textId="1739B52C">
            <w:pPr>
              <w:spacing w:line="276" w:lineRule="auto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  <w:r w:rsidRPr="5E0B54C7" w:rsidR="5E0B54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nl-NL"/>
              </w:rPr>
              <w:t>BV2_06.41.03</w:t>
            </w:r>
          </w:p>
          <w:p w:rsidR="5E0B54C7" w:rsidP="5E0B54C7" w:rsidRDefault="5E0B54C7" w14:paraId="4AFDF0A7" w14:textId="2AA33818">
            <w:pPr>
              <w:spacing w:line="276" w:lineRule="auto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  <w:r w:rsidRPr="5E0B54C7" w:rsidR="5E0B54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nl-NL"/>
              </w:rPr>
              <w:t>BV2_06.41.04</w:t>
            </w:r>
          </w:p>
          <w:p w:rsidR="5E0B54C7" w:rsidP="5E0B54C7" w:rsidRDefault="5E0B54C7" w14:paraId="2756FBDF" w14:textId="02283A50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7DAE0A77" w14:textId="05ADEC43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E0B54C7" w:rsidP="5E0B54C7" w:rsidRDefault="5E0B54C7" w14:paraId="287AAF52" w14:textId="0566A4C0">
            <w:pPr>
              <w:pStyle w:val="Tabelplattetekst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E0B54C7" w:rsidR="5E0B54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nl-NL"/>
              </w:rPr>
              <w:t>BV2_06.41</w:t>
            </w:r>
          </w:p>
          <w:p w:rsidR="5E0B54C7" w:rsidP="5E0B54C7" w:rsidRDefault="5E0B54C7" w14:paraId="1DC1704C" w14:textId="4CBFB9D0">
            <w:pPr>
              <w:spacing w:line="276" w:lineRule="auto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  <w:r w:rsidRPr="5E0B54C7" w:rsidR="5E0B54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nl-NL"/>
              </w:rPr>
              <w:t>BV2_06.41.01</w:t>
            </w:r>
          </w:p>
        </w:tc>
        <w:tc>
          <w:tcPr>
            <w:tcW w:w="3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84F4E" w:rsidR="0099746D" w:rsidP="0099746D" w:rsidRDefault="0099746D" w14:paraId="53B18BB8" w14:textId="1013CE84">
            <w:pPr>
              <w:pStyle w:val="Tabelplattetekst"/>
            </w:pPr>
            <w:r w:rsidRPr="00E84F4E">
              <w:t>Zie o</w:t>
            </w:r>
            <w:r>
              <w:t>ok extra STEM-project: Snelheid</w:t>
            </w:r>
          </w:p>
          <w:p w:rsidRPr="004D6CE9" w:rsidR="006B52DF" w:rsidP="004D6CE9" w:rsidRDefault="006B52DF" w14:paraId="1C8A9C5B" w14:textId="77777777">
            <w:pPr>
              <w:pStyle w:val="Plattetekst"/>
              <w:spacing w:line="276" w:lineRule="auto"/>
              <w:rPr>
                <w:rFonts w:cs="Arial"/>
                <w:szCs w:val="20"/>
              </w:rPr>
            </w:pPr>
          </w:p>
          <w:p w:rsidRPr="004D6CE9" w:rsidR="006B52DF" w:rsidP="004D6CE9" w:rsidRDefault="006B52DF" w14:paraId="0C9D16EB" w14:textId="77777777">
            <w:pPr>
              <w:pStyle w:val="Plattetekst"/>
              <w:spacing w:line="276" w:lineRule="auto"/>
              <w:rPr>
                <w:rFonts w:cs="Arial"/>
                <w:szCs w:val="20"/>
              </w:rPr>
            </w:pPr>
          </w:p>
          <w:p w:rsidRPr="004D6CE9" w:rsidR="006B52DF" w:rsidP="004D6CE9" w:rsidRDefault="006B52DF" w14:paraId="0184F045" w14:textId="77777777">
            <w:pPr>
              <w:pStyle w:val="Plattetekst"/>
              <w:spacing w:line="276" w:lineRule="auto"/>
              <w:rPr>
                <w:rFonts w:cs="Arial"/>
                <w:szCs w:val="20"/>
              </w:rPr>
            </w:pPr>
          </w:p>
          <w:p w:rsidRPr="004D6CE9" w:rsidR="006B52DF" w:rsidP="004D6CE9" w:rsidRDefault="006B52DF" w14:paraId="640231B3" w14:textId="77777777">
            <w:pPr>
              <w:pStyle w:val="Plattetekst"/>
              <w:spacing w:line="276" w:lineRule="auto"/>
              <w:rPr>
                <w:rFonts w:cs="Arial"/>
                <w:szCs w:val="20"/>
              </w:rPr>
            </w:pPr>
          </w:p>
          <w:p w:rsidRPr="004D6CE9" w:rsidR="006B52DF" w:rsidP="004D6CE9" w:rsidRDefault="006B52DF" w14:paraId="110D5F61" w14:textId="77777777">
            <w:pPr>
              <w:pStyle w:val="Plattetekst"/>
              <w:spacing w:line="276" w:lineRule="auto"/>
              <w:rPr>
                <w:rFonts w:cs="Arial"/>
                <w:szCs w:val="20"/>
              </w:rPr>
            </w:pPr>
          </w:p>
          <w:p w:rsidRPr="004D6CE9" w:rsidR="006B52DF" w:rsidP="5E0B54C7" w:rsidRDefault="006B52DF" w14:paraId="24860AE9" w14:textId="77777777" w14:noSpellErr="1">
            <w:pPr>
              <w:pStyle w:val="Plattetekst"/>
              <w:spacing w:line="276" w:lineRule="auto"/>
              <w:rPr>
                <w:rFonts w:cs="Arial"/>
              </w:rPr>
            </w:pPr>
          </w:p>
          <w:p w:rsidR="5E0B54C7" w:rsidP="5E0B54C7" w:rsidRDefault="5E0B54C7" w14:paraId="3C865A7E" w14:textId="1FCBD01B">
            <w:pPr>
              <w:pStyle w:val="Plattetekst"/>
              <w:spacing w:line="276" w:lineRule="auto"/>
              <w:rPr>
                <w:rFonts w:cs="Arial"/>
              </w:rPr>
            </w:pPr>
          </w:p>
          <w:p w:rsidRPr="004D6CE9" w:rsidR="006B52DF" w:rsidP="004D6CE9" w:rsidRDefault="006B52DF" w14:paraId="455D53C0" w14:textId="77777777">
            <w:pPr>
              <w:pStyle w:val="Plattetekst"/>
              <w:spacing w:line="276" w:lineRule="auto"/>
              <w:rPr>
                <w:rFonts w:cs="Arial"/>
                <w:szCs w:val="20"/>
              </w:rPr>
            </w:pPr>
          </w:p>
          <w:p w:rsidRPr="004D6CE9" w:rsidR="006B52DF" w:rsidP="004D6CE9" w:rsidRDefault="006B52DF" w14:paraId="2862D50D" w14:textId="77777777">
            <w:pPr>
              <w:pStyle w:val="Plattetekst"/>
              <w:spacing w:line="276" w:lineRule="auto"/>
              <w:rPr>
                <w:rFonts w:cs="Arial"/>
                <w:szCs w:val="20"/>
              </w:rPr>
            </w:pPr>
          </w:p>
          <w:p w:rsidR="006B52DF" w:rsidP="5E0B54C7" w:rsidRDefault="006B52DF" w14:paraId="0DEBF786" w14:textId="2704A19A">
            <w:pPr>
              <w:pStyle w:val="Plattetekst"/>
              <w:spacing w:line="276" w:lineRule="auto"/>
              <w:rPr>
                <w:rFonts w:cs="Arial"/>
              </w:rPr>
            </w:pPr>
          </w:p>
          <w:p w:rsidRPr="004D6CE9" w:rsidR="008816FF" w:rsidP="004D6CE9" w:rsidRDefault="008816FF" w14:paraId="07772245" w14:textId="5CA9E479">
            <w:pPr>
              <w:pStyle w:val="Plattetekst"/>
              <w:spacing w:line="276" w:lineRule="auto"/>
              <w:rPr>
                <w:rFonts w:cs="Arial"/>
                <w:szCs w:val="20"/>
              </w:rPr>
            </w:pPr>
            <w:r w:rsidRPr="008816FF">
              <w:rPr>
                <w:rFonts w:cs="Arial"/>
                <w:szCs w:val="20"/>
              </w:rPr>
              <w:t xml:space="preserve">Zie extra ICT-project: </w:t>
            </w:r>
            <w:r>
              <w:rPr>
                <w:rFonts w:cs="Arial"/>
                <w:szCs w:val="20"/>
              </w:rPr>
              <w:t>Geluidssnelheid</w:t>
            </w:r>
          </w:p>
          <w:p w:rsidRPr="004D6CE9" w:rsidR="006B52DF" w:rsidP="004D6CE9" w:rsidRDefault="006B52DF" w14:paraId="30839B35" w14:textId="77777777">
            <w:pPr>
              <w:pStyle w:val="Plattetekst"/>
              <w:spacing w:line="276" w:lineRule="auto"/>
              <w:rPr>
                <w:rFonts w:cs="Arial"/>
                <w:szCs w:val="20"/>
              </w:rPr>
            </w:pPr>
          </w:p>
          <w:p w:rsidRPr="004D6CE9" w:rsidR="006B52DF" w:rsidP="004D6CE9" w:rsidRDefault="006B52DF" w14:paraId="43E61DB1" w14:textId="77777777">
            <w:pPr>
              <w:pStyle w:val="Plattetekst"/>
              <w:spacing w:line="276" w:lineRule="auto"/>
              <w:rPr>
                <w:rFonts w:cs="Arial"/>
                <w:szCs w:val="20"/>
              </w:rPr>
            </w:pPr>
          </w:p>
          <w:p w:rsidRPr="004D6CE9" w:rsidR="006B52DF" w:rsidP="004D6CE9" w:rsidRDefault="006B52DF" w14:paraId="23DE9C79" w14:textId="77777777">
            <w:pPr>
              <w:pStyle w:val="Plattetekst"/>
              <w:spacing w:line="276" w:lineRule="auto"/>
              <w:rPr>
                <w:rFonts w:cs="Arial"/>
                <w:szCs w:val="20"/>
              </w:rPr>
            </w:pPr>
          </w:p>
          <w:p w:rsidRPr="00E84F4E" w:rsidR="0043309D" w:rsidP="004D6CE9" w:rsidRDefault="0043309D" w14:paraId="2800DEBA" w14:textId="6CECFC3D">
            <w:pPr>
              <w:pStyle w:val="Plattetekst"/>
              <w:spacing w:line="276" w:lineRule="auto"/>
              <w:rPr>
                <w:rFonts w:cs="Arial"/>
                <w:szCs w:val="20"/>
              </w:rPr>
            </w:pPr>
            <w:r w:rsidRPr="00E84F4E">
              <w:rPr>
                <w:rFonts w:cs="Arial"/>
                <w:szCs w:val="20"/>
              </w:rPr>
              <w:t>Extra online labo: ERB wagentje</w:t>
            </w:r>
          </w:p>
          <w:p w:rsidRPr="00E84F4E" w:rsidR="006B52DF" w:rsidP="004D6CE9" w:rsidRDefault="006B52DF" w14:paraId="3596B9A6" w14:textId="77777777">
            <w:pPr>
              <w:pStyle w:val="Plattetekst"/>
              <w:spacing w:line="276" w:lineRule="auto"/>
              <w:rPr>
                <w:rFonts w:cs="Arial"/>
                <w:szCs w:val="20"/>
              </w:rPr>
            </w:pPr>
          </w:p>
          <w:p w:rsidRPr="00E84F4E" w:rsidR="006B52DF" w:rsidP="004D6CE9" w:rsidRDefault="006B52DF" w14:paraId="725CDB23" w14:textId="77777777">
            <w:pPr>
              <w:pStyle w:val="Plattetekst"/>
              <w:spacing w:line="276" w:lineRule="auto"/>
              <w:rPr>
                <w:rFonts w:cs="Arial"/>
                <w:szCs w:val="20"/>
              </w:rPr>
            </w:pPr>
          </w:p>
          <w:p w:rsidRPr="004D6CE9" w:rsidR="006B52DF" w:rsidP="5E0B54C7" w:rsidRDefault="006B52DF" w14:paraId="6F9B4FF9" w14:textId="7613F78D">
            <w:pPr>
              <w:pStyle w:val="Plattetekst"/>
              <w:spacing w:line="276" w:lineRule="auto"/>
              <w:rPr>
                <w:rFonts w:cs="Arial"/>
              </w:rPr>
            </w:pPr>
          </w:p>
          <w:p w:rsidRPr="004D6CE9" w:rsidR="003877C5" w:rsidP="004D6CE9" w:rsidRDefault="003877C5" w14:paraId="300716C4" w14:textId="77777777">
            <w:pPr>
              <w:pStyle w:val="Plattetekst"/>
              <w:spacing w:line="276" w:lineRule="auto"/>
              <w:rPr>
                <w:rFonts w:cs="Arial"/>
                <w:szCs w:val="20"/>
              </w:rPr>
            </w:pPr>
          </w:p>
          <w:p w:rsidRPr="004D6CE9" w:rsidR="003877C5" w:rsidP="004D6CE9" w:rsidRDefault="003877C5" w14:paraId="16452E38" w14:textId="77777777">
            <w:pPr>
              <w:pStyle w:val="Plattetekst"/>
              <w:spacing w:line="276" w:lineRule="auto"/>
              <w:rPr>
                <w:rFonts w:cs="Arial"/>
                <w:szCs w:val="20"/>
              </w:rPr>
            </w:pPr>
          </w:p>
          <w:p w:rsidRPr="004D6CE9" w:rsidR="003877C5" w:rsidP="004D6CE9" w:rsidRDefault="003877C5" w14:paraId="370DEFC8" w14:textId="77777777">
            <w:pPr>
              <w:pStyle w:val="Plattetekst"/>
              <w:spacing w:line="276" w:lineRule="auto"/>
              <w:rPr>
                <w:rFonts w:cs="Arial"/>
                <w:szCs w:val="20"/>
              </w:rPr>
            </w:pPr>
          </w:p>
          <w:p w:rsidR="5E0B54C7" w:rsidP="5E0B54C7" w:rsidRDefault="5E0B54C7" w14:paraId="57772691" w14:textId="539CB078">
            <w:pPr>
              <w:pStyle w:val="Plattetekst"/>
              <w:spacing w:line="276" w:lineRule="auto"/>
              <w:rPr>
                <w:rFonts w:cs="Arial"/>
              </w:rPr>
            </w:pPr>
          </w:p>
          <w:p w:rsidR="5E0B54C7" w:rsidP="5E0B54C7" w:rsidRDefault="5E0B54C7" w14:paraId="6BD30772" w14:textId="79514570">
            <w:pPr>
              <w:pStyle w:val="Plattetekst"/>
              <w:spacing w:line="276" w:lineRule="auto"/>
              <w:rPr>
                <w:rFonts w:cs="Arial"/>
              </w:rPr>
            </w:pPr>
          </w:p>
          <w:p w:rsidR="5E0B54C7" w:rsidP="5E0B54C7" w:rsidRDefault="5E0B54C7" w14:paraId="1D2DB1AB" w14:textId="6A360E9C">
            <w:pPr>
              <w:pStyle w:val="Plattetekst"/>
              <w:spacing w:line="276" w:lineRule="auto"/>
              <w:rPr>
                <w:rFonts w:cs="Arial"/>
              </w:rPr>
            </w:pPr>
          </w:p>
          <w:p w:rsidR="5E0B54C7" w:rsidP="5E0B54C7" w:rsidRDefault="5E0B54C7" w14:paraId="664448C3" w14:textId="0BED009C">
            <w:pPr>
              <w:pStyle w:val="Plattetekst"/>
              <w:spacing w:line="276" w:lineRule="auto"/>
              <w:rPr>
                <w:rFonts w:cs="Arial"/>
              </w:rPr>
            </w:pPr>
          </w:p>
          <w:p w:rsidR="5E0B54C7" w:rsidP="5E0B54C7" w:rsidRDefault="5E0B54C7" w14:paraId="16D34329" w14:textId="3DA17E68">
            <w:pPr>
              <w:pStyle w:val="Plattetekst"/>
              <w:spacing w:line="276" w:lineRule="auto"/>
              <w:rPr>
                <w:rFonts w:cs="Arial"/>
              </w:rPr>
            </w:pPr>
          </w:p>
          <w:p w:rsidR="5E0B54C7" w:rsidP="5E0B54C7" w:rsidRDefault="5E0B54C7" w14:paraId="0E08E4AA" w14:textId="07F7109C">
            <w:pPr>
              <w:pStyle w:val="Plattetekst"/>
              <w:spacing w:line="276" w:lineRule="auto"/>
              <w:rPr>
                <w:rFonts w:cs="Arial"/>
              </w:rPr>
            </w:pPr>
          </w:p>
          <w:p w:rsidRPr="004D6CE9" w:rsidR="008816FF" w:rsidP="004D6CE9" w:rsidRDefault="008816FF" w14:paraId="76B6C632" w14:textId="44CF9F62">
            <w:pPr>
              <w:pStyle w:val="Plattetekst"/>
              <w:spacing w:line="276" w:lineRule="auto"/>
              <w:rPr>
                <w:rFonts w:cs="Arial"/>
                <w:szCs w:val="20"/>
              </w:rPr>
            </w:pPr>
            <w:r w:rsidRPr="008816FF">
              <w:rPr>
                <w:rFonts w:cs="Arial"/>
                <w:szCs w:val="20"/>
              </w:rPr>
              <w:t>Zie extra ICT-project</w:t>
            </w:r>
            <w:r>
              <w:rPr>
                <w:rFonts w:cs="Arial"/>
                <w:szCs w:val="20"/>
              </w:rPr>
              <w:t xml:space="preserve"> (2 versies)</w:t>
            </w:r>
            <w:r w:rsidRPr="008816FF">
              <w:rPr>
                <w:rFonts w:cs="Arial"/>
                <w:szCs w:val="20"/>
              </w:rPr>
              <w:t xml:space="preserve">: </w:t>
            </w:r>
            <w:r>
              <w:rPr>
                <w:rFonts w:cs="Arial"/>
                <w:szCs w:val="20"/>
              </w:rPr>
              <w:t>Valversnelling</w:t>
            </w:r>
          </w:p>
          <w:p w:rsidRPr="004D6CE9" w:rsidR="003877C5" w:rsidP="004D6CE9" w:rsidRDefault="003877C5" w14:paraId="72BA3C08" w14:textId="48AC441A">
            <w:pPr>
              <w:pStyle w:val="Plattetekst"/>
              <w:spacing w:line="276" w:lineRule="auto"/>
              <w:rPr>
                <w:rFonts w:cs="Arial"/>
                <w:szCs w:val="20"/>
              </w:rPr>
            </w:pPr>
          </w:p>
        </w:tc>
      </w:tr>
    </w:tbl>
    <w:p w:rsidRPr="002E5490" w:rsidR="00966029" w:rsidP="00FB5375" w:rsidRDefault="00966029" w14:paraId="48B1CF38" w14:textId="787E41B4">
      <w:pPr>
        <w:pStyle w:val="Plattetekst"/>
      </w:pPr>
    </w:p>
    <w:sectPr w:rsidRPr="002E5490" w:rsidR="00966029" w:rsidSect="005D465E">
      <w:headerReference w:type="default" r:id="rId11"/>
      <w:footerReference w:type="default" r:id="rId12"/>
      <w:endnotePr>
        <w:numFmt w:val="decimal"/>
      </w:endnotePr>
      <w:pgSz w:w="15840" w:h="12240" w:orient="landscape"/>
      <w:pgMar w:top="1191" w:right="1021" w:bottom="1021" w:left="1021" w:header="709" w:footer="709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6C3F14" w:rsidP="008A2134" w:rsidRDefault="006C3F14" w14:paraId="6B09ED45" w14:textId="77777777">
      <w:r>
        <w:separator/>
      </w:r>
    </w:p>
  </w:endnote>
  <w:endnote w:type="continuationSeparator" w:id="0">
    <w:p w:rsidR="006C3F14" w:rsidP="008A2134" w:rsidRDefault="006C3F14" w14:paraId="19A1EB7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607B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  <w:font w:name="Komet Regular">
    <w:altName w:val="Calibri"/>
    <w:charset w:val="4D"/>
    <w:family w:val="swiss"/>
    <w:pitch w:val="variable"/>
    <w:sig w:usb0="A000006F" w:usb1="5000203B" w:usb2="00000000" w:usb3="00000000" w:csb0="0000009B" w:csb1="00000000"/>
  </w:font>
  <w:font w:name="Noto Sans">
    <w:altName w:val="Calibri"/>
    <w:charset w:val="00"/>
    <w:family w:val="swiss"/>
    <w:pitch w:val="variable"/>
    <w:sig w:usb0="E00002FF" w:usb1="4000001F" w:usb2="08000029" w:usb3="00000000" w:csb0="00000001" w:csb1="00000000"/>
  </w:font>
  <w:font w:name="FatFrank Heavy">
    <w:altName w:val="Calibri"/>
    <w:panose1 w:val="00000000000000000000"/>
    <w:charset w:val="4D"/>
    <w:family w:val="auto"/>
    <w:notTrueType/>
    <w:pitch w:val="variable"/>
    <w:sig w:usb0="00000003" w:usb1="00000000" w:usb2="00000000" w:usb3="00000000" w:csb0="00000001" w:csb1="00000000"/>
  </w:font>
  <w:font w:name="Noto Sans Med">
    <w:altName w:val="Calibri"/>
    <w:charset w:val="00"/>
    <w:family w:val="swiss"/>
    <w:pitch w:val="variable"/>
    <w:sig w:usb0="E00002FF" w:usb1="4000001F" w:usb2="08000029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8A2134" w:rsidR="008A2134" w:rsidP="00812B91" w:rsidRDefault="00812B91" w14:paraId="681856EC" w14:textId="42DE7579">
    <w:pPr>
      <w:pStyle w:val="Plattetekst"/>
      <w:rPr>
        <w:lang w:val="nl-BE"/>
      </w:rPr>
    </w:pPr>
    <w:r>
      <w:t>Jaarplan</w:t>
    </w:r>
    <w:r w:rsidR="008A2134">
      <w:tab/>
    </w:r>
    <w:r w:rsidR="008A2134">
      <w:tab/>
    </w:r>
    <w:r>
      <w:tab/>
    </w:r>
    <w:r>
      <w:tab/>
    </w:r>
    <w:r>
      <w:tab/>
    </w:r>
    <w:r>
      <w:tab/>
    </w:r>
    <w:r w:rsidR="00212248">
      <w:tab/>
    </w:r>
    <w:r w:rsidR="00212248">
      <w:tab/>
    </w:r>
    <w:r w:rsidRPr="00A6269F" w:rsidR="008A2134">
      <w:rPr>
        <w:lang w:val="nl-BE"/>
      </w:rPr>
      <w:t>WACO</w:t>
    </w:r>
    <w:r w:rsidR="00756D81">
      <w:rPr>
        <w:lang w:val="nl-BE"/>
      </w:rPr>
      <w:t xml:space="preserve"> 3</w:t>
    </w:r>
    <w:r w:rsidRPr="00A6269F" w:rsidR="008A2134">
      <w:rPr>
        <w:lang w:val="nl-BE"/>
      </w:rPr>
      <w:t xml:space="preserve"> </w:t>
    </w:r>
    <w:r w:rsidR="00212248">
      <w:rPr>
        <w:lang w:val="nl-BE"/>
      </w:rPr>
      <w:t>Fysica</w:t>
    </w:r>
    <w:r w:rsidRPr="00A6269F" w:rsidR="008A2134">
      <w:rPr>
        <w:lang w:val="nl-BE"/>
      </w:rPr>
      <w:t xml:space="preserve"> (</w:t>
    </w:r>
    <w:r w:rsidR="007A3295">
      <w:rPr>
        <w:lang w:val="nl-BE"/>
      </w:rPr>
      <w:t>2</w:t>
    </w:r>
    <w:r w:rsidRPr="00A6269F" w:rsidR="008A2134">
      <w:rPr>
        <w:lang w:val="nl-BE"/>
      </w:rPr>
      <w:t>u)</w:t>
    </w:r>
    <w:r w:rsidR="008A2134">
      <w:ptab w:alignment="right" w:relativeTo="margin" w:leader="none"/>
    </w:r>
    <w:r w:rsidR="008A2134">
      <w:t>© Plantyn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6C3F14" w:rsidP="008A2134" w:rsidRDefault="006C3F14" w14:paraId="133DA124" w14:textId="77777777">
      <w:r>
        <w:separator/>
      </w:r>
    </w:p>
  </w:footnote>
  <w:footnote w:type="continuationSeparator" w:id="0">
    <w:p w:rsidR="006C3F14" w:rsidP="008A2134" w:rsidRDefault="006C3F14" w14:paraId="5BBBAC4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="008A2134" w:rsidP="008A2134" w:rsidRDefault="00491B14" w14:paraId="7254907F" w14:textId="580A8790">
    <w:pPr>
      <w:pStyle w:val="Koptekst"/>
      <w:jc w:val="right"/>
    </w:pPr>
    <w:r>
      <w:rPr>
        <w:noProof/>
        <w:lang w:val="nl-BE" w:eastAsia="nl-BE"/>
      </w:rPr>
      <w:drawing>
        <wp:inline distT="0" distB="0" distL="0" distR="0" wp14:anchorId="26FF8E82" wp14:editId="350AD9FC">
          <wp:extent cx="1800000" cy="997200"/>
          <wp:effectExtent l="0" t="0" r="0" b="0"/>
          <wp:docPr id="2" name="Afbeelding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000" cy="99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612F7"/>
    <w:multiLevelType w:val="hybridMultilevel"/>
    <w:tmpl w:val="494C68FE"/>
    <w:lvl w:ilvl="0" w:tplc="C010BD30">
      <w:start w:val="1"/>
      <w:numFmt w:val="bullet"/>
      <w:pStyle w:val="Plattetekstaankruishokje"/>
      <w:lvlText w:val=""/>
      <w:lvlJc w:val="left"/>
      <w:pPr>
        <w:ind w:left="284" w:hanging="284"/>
      </w:pPr>
      <w:rPr>
        <w:rFonts w:hint="default" w:ascii="Arial" w:hAnsi="Aria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E28499D"/>
    <w:multiLevelType w:val="multilevel"/>
    <w:tmpl w:val="60BA4E56"/>
    <w:lvl w:ilvl="0">
      <w:start w:val="1"/>
      <w:numFmt w:val="bullet"/>
      <w:lvlText w:val=""/>
      <w:lvlJc w:val="left"/>
      <w:pPr>
        <w:ind w:left="113" w:firstLine="0"/>
      </w:pPr>
      <w:rPr>
        <w:rFonts w:hint="default" w:ascii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09E2095"/>
    <w:multiLevelType w:val="multilevel"/>
    <w:tmpl w:val="7D34C780"/>
    <w:lvl w:ilvl="0">
      <w:start w:val="1"/>
      <w:numFmt w:val="bullet"/>
      <w:lvlText w:val=""/>
      <w:lvlJc w:val="left"/>
      <w:pPr>
        <w:ind w:left="284" w:hanging="284"/>
      </w:pPr>
      <w:rPr>
        <w:rFonts w:hint="default" w:ascii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1410F19"/>
    <w:multiLevelType w:val="multilevel"/>
    <w:tmpl w:val="F7DA31B4"/>
    <w:lvl w:ilvl="0">
      <w:start w:val="1"/>
      <w:numFmt w:val="bullet"/>
      <w:lvlText w:val=""/>
      <w:lvlJc w:val="left"/>
      <w:pPr>
        <w:ind w:left="113" w:hanging="113"/>
      </w:pPr>
      <w:rPr>
        <w:rFonts w:hint="default" w:ascii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73B73DE"/>
    <w:multiLevelType w:val="hybridMultilevel"/>
    <w:tmpl w:val="B5F64400"/>
    <w:lvl w:ilvl="0" w:tplc="E8F6E624">
      <w:start w:val="1"/>
      <w:numFmt w:val="bullet"/>
      <w:pStyle w:val="Leertipsplattetekstaankruishokje"/>
      <w:lvlText w:val=""/>
      <w:lvlJc w:val="left"/>
      <w:pPr>
        <w:ind w:left="284" w:hanging="284"/>
      </w:pPr>
      <w:rPr>
        <w:rFonts w:hint="default" w:ascii="Arial" w:hAnsi="Aria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80E0D18"/>
    <w:multiLevelType w:val="multilevel"/>
    <w:tmpl w:val="1D1ACE12"/>
    <w:lvl w:ilvl="0">
      <w:start w:val="1"/>
      <w:numFmt w:val="bullet"/>
      <w:lvlText w:val=""/>
      <w:lvlJc w:val="left"/>
      <w:pPr>
        <w:ind w:left="833" w:hanging="360"/>
      </w:pPr>
      <w:rPr>
        <w:rFonts w:hint="default" w:ascii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7175741"/>
    <w:multiLevelType w:val="hybridMultilevel"/>
    <w:tmpl w:val="17C89614"/>
    <w:lvl w:ilvl="0" w:tplc="D4B4B742">
      <w:start w:val="1"/>
      <w:numFmt w:val="bullet"/>
      <w:pStyle w:val="Inhoudhoofdstukplattetekstaankruishokje"/>
      <w:lvlText w:val=""/>
      <w:lvlJc w:val="left"/>
      <w:pPr>
        <w:ind w:left="113" w:firstLine="0"/>
      </w:pPr>
      <w:rPr>
        <w:rFonts w:hint="default" w:ascii="Arial" w:hAnsi="Aria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7BF269D"/>
    <w:multiLevelType w:val="hybridMultilevel"/>
    <w:tmpl w:val="951A79B2"/>
    <w:lvl w:ilvl="0" w:tplc="FFD89FB0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1"/>
  </w:num>
  <w:num w:numId="7">
    <w:abstractNumId w:val="4"/>
  </w:num>
  <w:num w:numId="8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50"/>
  <w:attachedTemplate r:id="rId1"/>
  <w:trackRevisions w:val="false"/>
  <w:defaultTabStop w:val="708"/>
  <w:hyphenationZone w:val="425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6E1"/>
    <w:rsid w:val="00005BC9"/>
    <w:rsid w:val="00014C05"/>
    <w:rsid w:val="0003589F"/>
    <w:rsid w:val="0007212B"/>
    <w:rsid w:val="0008368D"/>
    <w:rsid w:val="000A41F7"/>
    <w:rsid w:val="000B3BD9"/>
    <w:rsid w:val="000E35D8"/>
    <w:rsid w:val="00107F70"/>
    <w:rsid w:val="00125444"/>
    <w:rsid w:val="001449F7"/>
    <w:rsid w:val="00144DA2"/>
    <w:rsid w:val="001644E6"/>
    <w:rsid w:val="0017019A"/>
    <w:rsid w:val="001757E8"/>
    <w:rsid w:val="00176696"/>
    <w:rsid w:val="00186039"/>
    <w:rsid w:val="001906A6"/>
    <w:rsid w:val="00192971"/>
    <w:rsid w:val="00194D55"/>
    <w:rsid w:val="001B4AAC"/>
    <w:rsid w:val="001C0C77"/>
    <w:rsid w:val="001C3768"/>
    <w:rsid w:val="001C48B8"/>
    <w:rsid w:val="001C5A6F"/>
    <w:rsid w:val="0021187A"/>
    <w:rsid w:val="00212248"/>
    <w:rsid w:val="002136B6"/>
    <w:rsid w:val="00214DCE"/>
    <w:rsid w:val="002215D8"/>
    <w:rsid w:val="002245FE"/>
    <w:rsid w:val="00224A7C"/>
    <w:rsid w:val="00225B49"/>
    <w:rsid w:val="002347E8"/>
    <w:rsid w:val="002423AC"/>
    <w:rsid w:val="00274734"/>
    <w:rsid w:val="002762F5"/>
    <w:rsid w:val="002842F9"/>
    <w:rsid w:val="002A077F"/>
    <w:rsid w:val="002A25AD"/>
    <w:rsid w:val="002B00C6"/>
    <w:rsid w:val="002C18CF"/>
    <w:rsid w:val="002D38C4"/>
    <w:rsid w:val="002D4C2F"/>
    <w:rsid w:val="002E5490"/>
    <w:rsid w:val="00304EA8"/>
    <w:rsid w:val="003156B0"/>
    <w:rsid w:val="00321170"/>
    <w:rsid w:val="0032669B"/>
    <w:rsid w:val="003340BF"/>
    <w:rsid w:val="00344EE9"/>
    <w:rsid w:val="00360170"/>
    <w:rsid w:val="00360863"/>
    <w:rsid w:val="003859BE"/>
    <w:rsid w:val="003877C5"/>
    <w:rsid w:val="003A2166"/>
    <w:rsid w:val="003B244F"/>
    <w:rsid w:val="003B285E"/>
    <w:rsid w:val="003C39A4"/>
    <w:rsid w:val="003D3D86"/>
    <w:rsid w:val="00400A81"/>
    <w:rsid w:val="00404DBC"/>
    <w:rsid w:val="00406E04"/>
    <w:rsid w:val="0040740E"/>
    <w:rsid w:val="00411675"/>
    <w:rsid w:val="00413203"/>
    <w:rsid w:val="00414E60"/>
    <w:rsid w:val="0043309D"/>
    <w:rsid w:val="00444BF6"/>
    <w:rsid w:val="00473C62"/>
    <w:rsid w:val="00491B14"/>
    <w:rsid w:val="004A2A24"/>
    <w:rsid w:val="004A46DD"/>
    <w:rsid w:val="004A5C4C"/>
    <w:rsid w:val="004B28DE"/>
    <w:rsid w:val="004C16E5"/>
    <w:rsid w:val="004C3830"/>
    <w:rsid w:val="004D17A9"/>
    <w:rsid w:val="004D20CF"/>
    <w:rsid w:val="004D2D27"/>
    <w:rsid w:val="004D6080"/>
    <w:rsid w:val="004D6CE9"/>
    <w:rsid w:val="004E3F02"/>
    <w:rsid w:val="004F2FC1"/>
    <w:rsid w:val="005100B0"/>
    <w:rsid w:val="0051375D"/>
    <w:rsid w:val="00513785"/>
    <w:rsid w:val="005154A7"/>
    <w:rsid w:val="00524B40"/>
    <w:rsid w:val="00555DCD"/>
    <w:rsid w:val="005568F7"/>
    <w:rsid w:val="005705A4"/>
    <w:rsid w:val="005806CC"/>
    <w:rsid w:val="00591B48"/>
    <w:rsid w:val="005965A9"/>
    <w:rsid w:val="005B0A3E"/>
    <w:rsid w:val="005B7256"/>
    <w:rsid w:val="005C45CF"/>
    <w:rsid w:val="005D465E"/>
    <w:rsid w:val="005D56BA"/>
    <w:rsid w:val="005D7A02"/>
    <w:rsid w:val="005E50D2"/>
    <w:rsid w:val="006044BB"/>
    <w:rsid w:val="006135F6"/>
    <w:rsid w:val="00630A08"/>
    <w:rsid w:val="00651047"/>
    <w:rsid w:val="006555BE"/>
    <w:rsid w:val="006555CC"/>
    <w:rsid w:val="00672FA1"/>
    <w:rsid w:val="00697780"/>
    <w:rsid w:val="006A107E"/>
    <w:rsid w:val="006A69E8"/>
    <w:rsid w:val="006B52DF"/>
    <w:rsid w:val="006B7BE4"/>
    <w:rsid w:val="006C3F14"/>
    <w:rsid w:val="006C58C8"/>
    <w:rsid w:val="006C6F7F"/>
    <w:rsid w:val="006D19EA"/>
    <w:rsid w:val="006D69F9"/>
    <w:rsid w:val="006D7468"/>
    <w:rsid w:val="006E1106"/>
    <w:rsid w:val="00700BD6"/>
    <w:rsid w:val="00704B88"/>
    <w:rsid w:val="00707C5D"/>
    <w:rsid w:val="0073124A"/>
    <w:rsid w:val="00740939"/>
    <w:rsid w:val="00756D81"/>
    <w:rsid w:val="00780FE6"/>
    <w:rsid w:val="0078250B"/>
    <w:rsid w:val="007A10B7"/>
    <w:rsid w:val="007A3295"/>
    <w:rsid w:val="007A6A5D"/>
    <w:rsid w:val="007B1511"/>
    <w:rsid w:val="007B2658"/>
    <w:rsid w:val="007B44E1"/>
    <w:rsid w:val="007B46A5"/>
    <w:rsid w:val="007C12C3"/>
    <w:rsid w:val="007D034E"/>
    <w:rsid w:val="007D1C05"/>
    <w:rsid w:val="007D52FE"/>
    <w:rsid w:val="007E64CB"/>
    <w:rsid w:val="00812B91"/>
    <w:rsid w:val="00816CDC"/>
    <w:rsid w:val="00825639"/>
    <w:rsid w:val="0083414F"/>
    <w:rsid w:val="0083761D"/>
    <w:rsid w:val="00837EA4"/>
    <w:rsid w:val="00842713"/>
    <w:rsid w:val="00842C1E"/>
    <w:rsid w:val="00874D39"/>
    <w:rsid w:val="008816FF"/>
    <w:rsid w:val="00891A33"/>
    <w:rsid w:val="00896DC1"/>
    <w:rsid w:val="008A2134"/>
    <w:rsid w:val="008A6E8F"/>
    <w:rsid w:val="008D26DD"/>
    <w:rsid w:val="008D3ED8"/>
    <w:rsid w:val="008E4CAF"/>
    <w:rsid w:val="008F0FC3"/>
    <w:rsid w:val="00914200"/>
    <w:rsid w:val="00926F5E"/>
    <w:rsid w:val="00964D27"/>
    <w:rsid w:val="00966029"/>
    <w:rsid w:val="00974515"/>
    <w:rsid w:val="009873B8"/>
    <w:rsid w:val="0099746D"/>
    <w:rsid w:val="00997576"/>
    <w:rsid w:val="009A20CE"/>
    <w:rsid w:val="009B31B4"/>
    <w:rsid w:val="009D4A8B"/>
    <w:rsid w:val="009D7B37"/>
    <w:rsid w:val="009D7CE3"/>
    <w:rsid w:val="009F29E6"/>
    <w:rsid w:val="009F66A0"/>
    <w:rsid w:val="009F691B"/>
    <w:rsid w:val="00A55B90"/>
    <w:rsid w:val="00A74BFA"/>
    <w:rsid w:val="00AB0D52"/>
    <w:rsid w:val="00AB2517"/>
    <w:rsid w:val="00AB73BE"/>
    <w:rsid w:val="00AC1D91"/>
    <w:rsid w:val="00AD0037"/>
    <w:rsid w:val="00AD127F"/>
    <w:rsid w:val="00AD266F"/>
    <w:rsid w:val="00AD42F3"/>
    <w:rsid w:val="00AD5A96"/>
    <w:rsid w:val="00AD6BF0"/>
    <w:rsid w:val="00AE306E"/>
    <w:rsid w:val="00AF248D"/>
    <w:rsid w:val="00AF4C8E"/>
    <w:rsid w:val="00B078E9"/>
    <w:rsid w:val="00B10667"/>
    <w:rsid w:val="00B15C5E"/>
    <w:rsid w:val="00B2209B"/>
    <w:rsid w:val="00B4603B"/>
    <w:rsid w:val="00B468CF"/>
    <w:rsid w:val="00B7253F"/>
    <w:rsid w:val="00B9386F"/>
    <w:rsid w:val="00B93AA5"/>
    <w:rsid w:val="00B94561"/>
    <w:rsid w:val="00BA4D93"/>
    <w:rsid w:val="00BB5A3C"/>
    <w:rsid w:val="00BF32C4"/>
    <w:rsid w:val="00C030E4"/>
    <w:rsid w:val="00C107D1"/>
    <w:rsid w:val="00C13D99"/>
    <w:rsid w:val="00C23FE8"/>
    <w:rsid w:val="00C244F7"/>
    <w:rsid w:val="00C50D07"/>
    <w:rsid w:val="00C6094D"/>
    <w:rsid w:val="00C64A1D"/>
    <w:rsid w:val="00C83BD9"/>
    <w:rsid w:val="00C87A47"/>
    <w:rsid w:val="00CA613D"/>
    <w:rsid w:val="00CD4668"/>
    <w:rsid w:val="00CD718A"/>
    <w:rsid w:val="00CF2634"/>
    <w:rsid w:val="00CF2BF9"/>
    <w:rsid w:val="00D01B3A"/>
    <w:rsid w:val="00D237BC"/>
    <w:rsid w:val="00D3192F"/>
    <w:rsid w:val="00D319A2"/>
    <w:rsid w:val="00D467C7"/>
    <w:rsid w:val="00D525BA"/>
    <w:rsid w:val="00D56695"/>
    <w:rsid w:val="00D606D0"/>
    <w:rsid w:val="00D60B67"/>
    <w:rsid w:val="00D623D4"/>
    <w:rsid w:val="00D8180E"/>
    <w:rsid w:val="00D86308"/>
    <w:rsid w:val="00D9157A"/>
    <w:rsid w:val="00D91E57"/>
    <w:rsid w:val="00DD5AD6"/>
    <w:rsid w:val="00DE0B5E"/>
    <w:rsid w:val="00DE763A"/>
    <w:rsid w:val="00E1109F"/>
    <w:rsid w:val="00E27F47"/>
    <w:rsid w:val="00E61815"/>
    <w:rsid w:val="00E6391E"/>
    <w:rsid w:val="00E676E1"/>
    <w:rsid w:val="00E72F04"/>
    <w:rsid w:val="00E73ACA"/>
    <w:rsid w:val="00E8314A"/>
    <w:rsid w:val="00E84F4E"/>
    <w:rsid w:val="00E909FF"/>
    <w:rsid w:val="00EA078F"/>
    <w:rsid w:val="00EA608C"/>
    <w:rsid w:val="00ED1012"/>
    <w:rsid w:val="00ED4044"/>
    <w:rsid w:val="00ED62E3"/>
    <w:rsid w:val="00EE1E54"/>
    <w:rsid w:val="00F02F18"/>
    <w:rsid w:val="00F360E5"/>
    <w:rsid w:val="00F5485D"/>
    <w:rsid w:val="00F611F2"/>
    <w:rsid w:val="00F70825"/>
    <w:rsid w:val="00FA168C"/>
    <w:rsid w:val="00FA3A3F"/>
    <w:rsid w:val="00FA6705"/>
    <w:rsid w:val="00FB00DB"/>
    <w:rsid w:val="00FB02A5"/>
    <w:rsid w:val="00FB1994"/>
    <w:rsid w:val="00FB3A46"/>
    <w:rsid w:val="00FB5375"/>
    <w:rsid w:val="00FD039C"/>
    <w:rsid w:val="00FE48EA"/>
    <w:rsid w:val="00FE7731"/>
    <w:rsid w:val="02C5544B"/>
    <w:rsid w:val="031610F7"/>
    <w:rsid w:val="0513310F"/>
    <w:rsid w:val="0519D7EB"/>
    <w:rsid w:val="0861C9AD"/>
    <w:rsid w:val="09933CB9"/>
    <w:rsid w:val="09C38D34"/>
    <w:rsid w:val="0AF4929D"/>
    <w:rsid w:val="0AF4929D"/>
    <w:rsid w:val="0B14338D"/>
    <w:rsid w:val="0BB3F61A"/>
    <w:rsid w:val="0E185758"/>
    <w:rsid w:val="0E1DBB97"/>
    <w:rsid w:val="129B7E73"/>
    <w:rsid w:val="13F1B058"/>
    <w:rsid w:val="14EC5AD2"/>
    <w:rsid w:val="15E84F41"/>
    <w:rsid w:val="18E2CE90"/>
    <w:rsid w:val="1A54879B"/>
    <w:rsid w:val="1A54879B"/>
    <w:rsid w:val="1ABAC1BF"/>
    <w:rsid w:val="1B5711D3"/>
    <w:rsid w:val="1B5711D3"/>
    <w:rsid w:val="1D408AF9"/>
    <w:rsid w:val="1D42A89B"/>
    <w:rsid w:val="1D42A89B"/>
    <w:rsid w:val="1DC0BE99"/>
    <w:rsid w:val="1DF83C11"/>
    <w:rsid w:val="1E23AAE3"/>
    <w:rsid w:val="1E23AAE3"/>
    <w:rsid w:val="1EC43E71"/>
    <w:rsid w:val="1EC43E71"/>
    <w:rsid w:val="1F0BC990"/>
    <w:rsid w:val="1F5F4DC8"/>
    <w:rsid w:val="203C0FDF"/>
    <w:rsid w:val="246D724C"/>
    <w:rsid w:val="255B35DF"/>
    <w:rsid w:val="259A9949"/>
    <w:rsid w:val="26B64B15"/>
    <w:rsid w:val="275854A6"/>
    <w:rsid w:val="2B2CDC4D"/>
    <w:rsid w:val="2BA55D91"/>
    <w:rsid w:val="2E164BE0"/>
    <w:rsid w:val="2E39D197"/>
    <w:rsid w:val="2FBB1003"/>
    <w:rsid w:val="30EA25F2"/>
    <w:rsid w:val="3179B900"/>
    <w:rsid w:val="3239D681"/>
    <w:rsid w:val="33FA1159"/>
    <w:rsid w:val="355A7B92"/>
    <w:rsid w:val="361FC030"/>
    <w:rsid w:val="375AA845"/>
    <w:rsid w:val="375AA845"/>
    <w:rsid w:val="38775DAD"/>
    <w:rsid w:val="39638131"/>
    <w:rsid w:val="3A48BA22"/>
    <w:rsid w:val="3A9540E3"/>
    <w:rsid w:val="3C7F7191"/>
    <w:rsid w:val="3CDDCC5D"/>
    <w:rsid w:val="3CE62338"/>
    <w:rsid w:val="3FC65C3E"/>
    <w:rsid w:val="4198106C"/>
    <w:rsid w:val="4198106C"/>
    <w:rsid w:val="41A57D73"/>
    <w:rsid w:val="423F2A44"/>
    <w:rsid w:val="4322ED34"/>
    <w:rsid w:val="4322ED34"/>
    <w:rsid w:val="43A2810E"/>
    <w:rsid w:val="442E888A"/>
    <w:rsid w:val="44E2B4E0"/>
    <w:rsid w:val="46423AE6"/>
    <w:rsid w:val="46BA6CED"/>
    <w:rsid w:val="4A3D5551"/>
    <w:rsid w:val="4A808126"/>
    <w:rsid w:val="4AB07461"/>
    <w:rsid w:val="4AF8D422"/>
    <w:rsid w:val="4B349CCE"/>
    <w:rsid w:val="4B40E4E1"/>
    <w:rsid w:val="4CBCB422"/>
    <w:rsid w:val="4CBCB422"/>
    <w:rsid w:val="4D3C5696"/>
    <w:rsid w:val="4DE0CFBB"/>
    <w:rsid w:val="4E33B18B"/>
    <w:rsid w:val="50993840"/>
    <w:rsid w:val="516FF4D8"/>
    <w:rsid w:val="5448D4E7"/>
    <w:rsid w:val="54BADDAE"/>
    <w:rsid w:val="54BADDAE"/>
    <w:rsid w:val="553BEC86"/>
    <w:rsid w:val="59B7AEFC"/>
    <w:rsid w:val="59FCAC55"/>
    <w:rsid w:val="5A0F3C19"/>
    <w:rsid w:val="5B1207D3"/>
    <w:rsid w:val="5C70A35E"/>
    <w:rsid w:val="5E0B54C7"/>
    <w:rsid w:val="603CDA28"/>
    <w:rsid w:val="623703FC"/>
    <w:rsid w:val="6814E135"/>
    <w:rsid w:val="6A0CBB93"/>
    <w:rsid w:val="6A34E523"/>
    <w:rsid w:val="6AC5F370"/>
    <w:rsid w:val="6C7BDE00"/>
    <w:rsid w:val="6FB3FD4F"/>
    <w:rsid w:val="702EF589"/>
    <w:rsid w:val="704C6A65"/>
    <w:rsid w:val="70AEF5AC"/>
    <w:rsid w:val="72CC01E3"/>
    <w:rsid w:val="77A25BF7"/>
    <w:rsid w:val="77DCCE7E"/>
    <w:rsid w:val="784584B2"/>
    <w:rsid w:val="78679F63"/>
    <w:rsid w:val="79568DB9"/>
    <w:rsid w:val="79B76F93"/>
    <w:rsid w:val="7AFA8D54"/>
    <w:rsid w:val="7B0215EF"/>
    <w:rsid w:val="7C37CF5F"/>
    <w:rsid w:val="7DEE8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8B0C9"/>
  <w15:docId w15:val="{D45BCB3E-FFAF-4A63-B36C-FB31649A67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Minion Pro" w:hAnsi="Minion Pro" w:eastAsia="Times New Roman" w:cs="Minion Pro"/>
        <w:sz w:val="24"/>
        <w:szCs w:val="24"/>
        <w:lang w:val="nl-NL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semiHidden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semiHidden="1" w:qFormat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E676E1"/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table" w:styleId="DefaultTable" w:customStyle="1">
    <w:name w:val="Default Table"/>
    <w:qFormat/>
    <w:tblPr>
      <w:tblInd w:w="0" w:type="dxa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auto" w:sz="8" w:space="0"/>
        <w:insideV w:val="single" w:color="auto" w:sz="8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BasicTable" w:customStyle="1">
    <w:name w:val="Basic Table"/>
    <w:basedOn w:val="DefaultTable"/>
    <w:qFormat/>
    <w:tblPr/>
  </w:style>
  <w:style w:type="paragraph" w:styleId="ThemaNR" w:customStyle="1">
    <w:name w:val="•Thema + NR"/>
    <w:basedOn w:val="Standaard"/>
    <w:qFormat/>
    <w:rsid w:val="009D7B37"/>
    <w:pPr>
      <w:ind w:right="567"/>
      <w:jc w:val="right"/>
    </w:pPr>
    <w:rPr>
      <w:rFonts w:ascii="Arial" w:hAnsi="Arial"/>
      <w:b/>
      <w:bCs/>
      <w:caps/>
      <w:color w:val="776FA5"/>
      <w:sz w:val="48"/>
    </w:rPr>
  </w:style>
  <w:style w:type="paragraph" w:styleId="Inhoudhoofdstukplattetekstaankruishokje" w:customStyle="1">
    <w:name w:val="•Inhoud hoofdstuk platte tekst aankruishokje"/>
    <w:basedOn w:val="Standaard"/>
    <w:qFormat/>
    <w:rsid w:val="003B244F"/>
    <w:pPr>
      <w:numPr>
        <w:numId w:val="1"/>
      </w:numPr>
      <w:tabs>
        <w:tab w:val="left" w:pos="397"/>
      </w:tabs>
      <w:spacing w:before="140" w:after="140" w:line="280" w:lineRule="exact"/>
      <w:contextualSpacing/>
    </w:pPr>
    <w:rPr>
      <w:rFonts w:ascii="Arial" w:hAnsi="Arial" w:cs="Wingdings 2"/>
      <w:color w:val="5ABEC1"/>
      <w:w w:val="108"/>
      <w:sz w:val="20"/>
    </w:rPr>
  </w:style>
  <w:style w:type="paragraph" w:styleId="Thematitel" w:customStyle="1">
    <w:name w:val="•Thema titel"/>
    <w:basedOn w:val="Standaard"/>
    <w:qFormat/>
    <w:rsid w:val="00214DCE"/>
    <w:pPr>
      <w:shd w:val="clear" w:color="auto" w:fill="000000" w:themeFill="text1"/>
      <w:spacing w:before="300"/>
      <w:contextualSpacing/>
    </w:pPr>
    <w:rPr>
      <w:rFonts w:ascii="Arial" w:hAnsi="Arial"/>
      <w:b/>
      <w:bCs/>
      <w:color w:val="F2F2F2" w:themeColor="background1" w:themeShade="F2"/>
      <w:w w:val="110"/>
      <w:sz w:val="60"/>
    </w:rPr>
  </w:style>
  <w:style w:type="paragraph" w:styleId="Themasubtitel" w:customStyle="1">
    <w:name w:val="•Thema subtitel"/>
    <w:basedOn w:val="Standaard"/>
    <w:qFormat/>
    <w:rsid w:val="00513785"/>
    <w:rPr>
      <w:rFonts w:ascii="Arial" w:hAnsi="Arial"/>
      <w:b/>
      <w:bCs/>
      <w:color w:val="B5B2CD"/>
      <w:w w:val="110"/>
      <w:sz w:val="50"/>
    </w:rPr>
  </w:style>
  <w:style w:type="paragraph" w:styleId="Onderdeeltitel" w:customStyle="1">
    <w:name w:val="•Onderdeel titel"/>
    <w:qFormat/>
    <w:rsid w:val="00CF2BF9"/>
    <w:pPr>
      <w:shd w:val="clear" w:color="auto" w:fill="C9C9C9" w:themeFill="accent3" w:themeFillTint="99"/>
      <w:spacing w:before="1120"/>
    </w:pPr>
    <w:rPr>
      <w:rFonts w:ascii="Arial" w:hAnsi="Arial" w:cs="Noto Sans Blk"/>
      <w:b/>
      <w:bCs/>
      <w:color w:val="F2F2F2" w:themeColor="background1" w:themeShade="F2"/>
      <w:sz w:val="46"/>
    </w:rPr>
  </w:style>
  <w:style w:type="paragraph" w:styleId="Opmerkingopmaker" w:customStyle="1">
    <w:name w:val="•Opmerking_opmaker"/>
    <w:basedOn w:val="Standaard"/>
    <w:link w:val="OpmerkingopmakerChar"/>
    <w:qFormat/>
    <w:rsid w:val="002762F5"/>
    <w:pPr>
      <w:tabs>
        <w:tab w:val="left" w:pos="284"/>
        <w:tab w:val="left" w:pos="567"/>
        <w:tab w:val="left" w:pos="851"/>
        <w:tab w:val="left" w:pos="1134"/>
      </w:tabs>
      <w:spacing w:line="260" w:lineRule="exact"/>
    </w:pPr>
    <w:rPr>
      <w:rFonts w:ascii="Arial" w:hAnsi="Arial" w:cs="Komet Regular"/>
      <w:color w:val="D944CE"/>
      <w:w w:val="101"/>
      <w:sz w:val="22"/>
    </w:rPr>
  </w:style>
  <w:style w:type="paragraph" w:styleId="Inhoudhoofdstuktitel" w:customStyle="1">
    <w:name w:val="•Inhoud hoofdstuk titel"/>
    <w:qFormat/>
    <w:rsid w:val="00672FA1"/>
    <w:pPr>
      <w:shd w:val="clear" w:color="auto" w:fill="5ABEC1"/>
      <w:tabs>
        <w:tab w:val="left" w:pos="9356"/>
      </w:tabs>
      <w:spacing w:line="280" w:lineRule="exact"/>
      <w:contextualSpacing/>
    </w:pPr>
    <w:rPr>
      <w:rFonts w:ascii="Arial" w:hAnsi="Arial" w:cs="Noto Sans Blk"/>
      <w:b/>
      <w:bCs/>
      <w:color w:val="F2F2F2" w:themeColor="background1" w:themeShade="F2"/>
      <w:sz w:val="20"/>
    </w:rPr>
  </w:style>
  <w:style w:type="paragraph" w:styleId="Checkinsubtitel" w:customStyle="1">
    <w:name w:val="•Check in subtitel"/>
    <w:qFormat/>
    <w:rsid w:val="00E1109F"/>
    <w:pPr>
      <w:spacing w:before="280" w:after="280" w:line="280" w:lineRule="exact"/>
    </w:pPr>
    <w:rPr>
      <w:rFonts w:ascii="Arial" w:hAnsi="Arial" w:cs="Noto Sans"/>
      <w:b/>
      <w:bCs/>
      <w:caps/>
      <w:color w:val="776FA5"/>
      <w:sz w:val="20"/>
    </w:rPr>
  </w:style>
  <w:style w:type="paragraph" w:styleId="Hoofdstuktitel" w:customStyle="1">
    <w:name w:val="•Hoofdstuk titel"/>
    <w:basedOn w:val="Standaard"/>
    <w:qFormat/>
    <w:rsid w:val="005965A9"/>
    <w:pPr>
      <w:spacing w:before="1120" w:after="700"/>
    </w:pPr>
    <w:rPr>
      <w:rFonts w:ascii="Arial" w:hAnsi="Arial" w:cs="FatFrank Heavy"/>
      <w:b/>
      <w:bCs/>
      <w:color w:val="776FA5"/>
      <w:sz w:val="46"/>
    </w:rPr>
  </w:style>
  <w:style w:type="paragraph" w:styleId="Domeintitel" w:customStyle="1">
    <w:name w:val="•Domein titel"/>
    <w:qFormat/>
    <w:rsid w:val="009F66A0"/>
    <w:pPr>
      <w:spacing w:after="140" w:line="280" w:lineRule="exact"/>
      <w:ind w:left="284" w:hanging="284"/>
      <w:contextualSpacing/>
    </w:pPr>
    <w:rPr>
      <w:rFonts w:ascii="Arial" w:hAnsi="Arial" w:cs="Noto Sans"/>
      <w:b/>
      <w:bCs/>
      <w:smallCaps/>
      <w:color w:val="7B7B7B" w:themeColor="accent3" w:themeShade="BF"/>
      <w:sz w:val="20"/>
    </w:rPr>
  </w:style>
  <w:style w:type="paragraph" w:styleId="Plattetekst" w:customStyle="1">
    <w:name w:val="•Platte tekst"/>
    <w:link w:val="PlattetekstChar"/>
    <w:qFormat/>
    <w:rsid w:val="007D1C05"/>
    <w:pPr>
      <w:tabs>
        <w:tab w:val="left" w:pos="284"/>
        <w:tab w:val="left" w:pos="567"/>
        <w:tab w:val="left" w:pos="851"/>
      </w:tabs>
      <w:spacing w:line="280" w:lineRule="exact"/>
    </w:pPr>
    <w:rPr>
      <w:rFonts w:ascii="Arial" w:hAnsi="Arial" w:cs="Noto Sans"/>
      <w:color w:val="000000" w:themeColor="text1"/>
      <w:w w:val="108"/>
      <w:sz w:val="20"/>
    </w:rPr>
  </w:style>
  <w:style w:type="paragraph" w:styleId="Tabelkop" w:customStyle="1">
    <w:name w:val="•Tabel kop"/>
    <w:basedOn w:val="Standaard"/>
    <w:qFormat/>
    <w:rsid w:val="003859BE"/>
    <w:rPr>
      <w:rFonts w:ascii="Arial" w:hAnsi="Arial" w:cs="Noto Sans"/>
      <w:b/>
      <w:bCs/>
      <w:color w:val="FFFFFF"/>
      <w:sz w:val="19"/>
    </w:rPr>
  </w:style>
  <w:style w:type="paragraph" w:styleId="Tabelplattetekst" w:customStyle="1">
    <w:name w:val="•Tabel platte tekst"/>
    <w:qFormat/>
    <w:rsid w:val="004A46DD"/>
    <w:pPr>
      <w:spacing w:line="280" w:lineRule="exact"/>
    </w:pPr>
    <w:rPr>
      <w:rFonts w:ascii="Arial" w:hAnsi="Arial" w:cs="Noto Sans"/>
      <w:color w:val="000000" w:themeColor="text1"/>
      <w:w w:val="106"/>
      <w:sz w:val="20"/>
    </w:rPr>
  </w:style>
  <w:style w:type="paragraph" w:styleId="Leertipsplattetekstaankruishokje" w:customStyle="1">
    <w:name w:val="•Leertips platte tekst aankruishokje"/>
    <w:basedOn w:val="Standaard"/>
    <w:qFormat/>
    <w:rsid w:val="00BA4D93"/>
    <w:pPr>
      <w:numPr>
        <w:numId w:val="7"/>
      </w:numPr>
      <w:pBdr>
        <w:top w:val="single" w:color="439951" w:sz="4" w:space="1"/>
        <w:left w:val="single" w:color="439951" w:sz="4" w:space="4"/>
        <w:bottom w:val="single" w:color="439951" w:sz="4" w:space="1"/>
        <w:right w:val="single" w:color="439951" w:sz="4" w:space="4"/>
      </w:pBdr>
      <w:tabs>
        <w:tab w:val="left" w:pos="284"/>
        <w:tab w:val="left" w:pos="567"/>
        <w:tab w:val="left" w:pos="851"/>
      </w:tabs>
      <w:spacing w:line="280" w:lineRule="exact"/>
    </w:pPr>
    <w:rPr>
      <w:rFonts w:ascii="Arial" w:hAnsi="Arial" w:cs="Noto Sans"/>
      <w:color w:val="000000" w:themeColor="text1"/>
      <w:w w:val="108"/>
      <w:sz w:val="20"/>
    </w:rPr>
  </w:style>
  <w:style w:type="paragraph" w:styleId="Scoodlekader" w:customStyle="1">
    <w:name w:val="•Scoodle kader"/>
    <w:qFormat/>
    <w:rsid w:val="00BB5A3C"/>
    <w:pPr>
      <w:shd w:val="clear" w:color="auto" w:fill="AEDBD9"/>
      <w:tabs>
        <w:tab w:val="left" w:pos="9072"/>
      </w:tabs>
      <w:spacing w:before="420" w:after="420" w:line="300" w:lineRule="exact"/>
      <w:contextualSpacing/>
    </w:pPr>
    <w:rPr>
      <w:rFonts w:ascii="Arial" w:hAnsi="Arial" w:cs="Noto Sans"/>
      <w:color w:val="000000" w:themeColor="text1"/>
      <w:w w:val="108"/>
      <w:sz w:val="18"/>
    </w:rPr>
  </w:style>
  <w:style w:type="paragraph" w:styleId="Paragraaftitel" w:customStyle="1">
    <w:name w:val="•Paragraaftitel"/>
    <w:basedOn w:val="Standaard"/>
    <w:qFormat/>
    <w:rsid w:val="003859BE"/>
    <w:pPr>
      <w:tabs>
        <w:tab w:val="left" w:pos="567"/>
      </w:tabs>
      <w:spacing w:after="280"/>
    </w:pPr>
    <w:rPr>
      <w:rFonts w:ascii="Arial" w:hAnsi="Arial" w:cs="Noto Sans Blk"/>
      <w:b/>
      <w:bCs/>
      <w:color w:val="E5745F"/>
    </w:rPr>
  </w:style>
  <w:style w:type="paragraph" w:styleId="Onderzoekskadertitel" w:customStyle="1">
    <w:name w:val="•Onderzoekskader titel"/>
    <w:qFormat/>
    <w:rsid w:val="006135F6"/>
    <w:pPr>
      <w:shd w:val="clear" w:color="auto" w:fill="D2E9E8"/>
      <w:spacing w:before="280" w:line="280" w:lineRule="exact"/>
    </w:pPr>
    <w:rPr>
      <w:rFonts w:ascii="Arial" w:hAnsi="Arial" w:cs="Noto Sans Med"/>
      <w:b/>
      <w:bCs/>
      <w:smallCaps/>
      <w:color w:val="395869"/>
      <w:sz w:val="20"/>
    </w:rPr>
  </w:style>
  <w:style w:type="paragraph" w:styleId="Oplossing" w:customStyle="1">
    <w:name w:val="•Oplossing"/>
    <w:basedOn w:val="Plattetekst"/>
    <w:link w:val="OplossingChar"/>
    <w:qFormat/>
    <w:rsid w:val="00176696"/>
    <w:pPr>
      <w:tabs>
        <w:tab w:val="left" w:pos="1134"/>
      </w:tabs>
      <w:spacing w:line="390" w:lineRule="exact"/>
    </w:pPr>
    <w:rPr>
      <w:rFonts w:cs="Komet Regular"/>
      <w:color w:val="00B0F0"/>
      <w:w w:val="101"/>
      <w:sz w:val="22"/>
    </w:rPr>
  </w:style>
  <w:style w:type="paragraph" w:styleId="Bijschrift" w:customStyle="1">
    <w:name w:val="•Bijschrift"/>
    <w:basedOn w:val="Plattetekst"/>
    <w:link w:val="BijschriftChar"/>
    <w:qFormat/>
    <w:rsid w:val="00FB3A46"/>
    <w:rPr>
      <w:sz w:val="16"/>
    </w:rPr>
  </w:style>
  <w:style w:type="character" w:styleId="Bijschrifttekenstijl" w:customStyle="1">
    <w:name w:val="•Bijschrift (tekenstijl)"/>
    <w:basedOn w:val="Standaardalinea-lettertype"/>
    <w:uiPriority w:val="1"/>
    <w:qFormat/>
    <w:rsid w:val="003B244F"/>
    <w:rPr>
      <w:rFonts w:ascii="Arial" w:hAnsi="Arial"/>
      <w:color w:val="000000" w:themeColor="text1"/>
      <w:sz w:val="16"/>
    </w:rPr>
  </w:style>
  <w:style w:type="paragraph" w:styleId="Onderzoekskaderplattetekst" w:customStyle="1">
    <w:name w:val="•Onderzoekskader platte tekst"/>
    <w:basedOn w:val="Plattetekst"/>
    <w:qFormat/>
    <w:rsid w:val="006135F6"/>
    <w:pPr>
      <w:shd w:val="clear" w:color="auto" w:fill="D2E9E8"/>
    </w:pPr>
  </w:style>
  <w:style w:type="paragraph" w:styleId="Onderzoekskadertitelverklaring" w:customStyle="1">
    <w:name w:val="•Onderzoekskader titel (verklaring)"/>
    <w:basedOn w:val="Onderzoekskadertitel"/>
    <w:qFormat/>
    <w:rsid w:val="00AD6BF0"/>
    <w:pPr>
      <w:pBdr>
        <w:top w:val="single" w:color="395869" w:sz="4" w:space="1"/>
        <w:left w:val="single" w:color="395869" w:sz="4" w:space="4"/>
        <w:bottom w:val="single" w:color="395869" w:sz="4" w:space="1"/>
        <w:right w:val="single" w:color="395869" w:sz="4" w:space="4"/>
      </w:pBdr>
      <w:shd w:val="clear" w:color="auto" w:fill="auto"/>
    </w:pPr>
  </w:style>
  <w:style w:type="paragraph" w:styleId="Verwerkingplattetekst" w:customStyle="1">
    <w:name w:val="•Verwerking platte tekst"/>
    <w:basedOn w:val="Plattetekst"/>
    <w:qFormat/>
    <w:rsid w:val="00AD6BF0"/>
    <w:pPr>
      <w:pBdr>
        <w:top w:val="single" w:color="395869" w:sz="4" w:space="1"/>
        <w:left w:val="single" w:color="395869" w:sz="4" w:space="4"/>
        <w:bottom w:val="single" w:color="395869" w:sz="4" w:space="1"/>
        <w:right w:val="single" w:color="395869" w:sz="4" w:space="4"/>
      </w:pBdr>
    </w:pPr>
  </w:style>
  <w:style w:type="paragraph" w:styleId="Onthoudkadertitel" w:customStyle="1">
    <w:name w:val="•Onthoudkader titel"/>
    <w:basedOn w:val="Standaard"/>
    <w:qFormat/>
    <w:rsid w:val="003859BE"/>
    <w:pPr>
      <w:shd w:val="clear" w:color="auto" w:fill="D5E8CB"/>
      <w:spacing w:before="420" w:after="70" w:line="280" w:lineRule="exact"/>
      <w:contextualSpacing/>
    </w:pPr>
    <w:rPr>
      <w:rFonts w:ascii="Arial" w:hAnsi="Arial" w:cs="Noto Sans"/>
      <w:b/>
      <w:bCs/>
      <w:color w:val="439951"/>
      <w:w w:val="108"/>
      <w:sz w:val="20"/>
    </w:rPr>
  </w:style>
  <w:style w:type="paragraph" w:styleId="Onthoudkaderplattetekst" w:customStyle="1">
    <w:name w:val="•Onthoudkader platte tekst"/>
    <w:basedOn w:val="Plattetekst"/>
    <w:qFormat/>
    <w:rsid w:val="00ED4044"/>
    <w:pPr>
      <w:shd w:val="clear" w:color="auto" w:fill="D5E8CB"/>
    </w:pPr>
  </w:style>
  <w:style w:type="character" w:styleId="Onthoudkaderbegriptekenstijl" w:customStyle="1">
    <w:name w:val="•Onthoudkader begrip (tekenstijl)"/>
    <w:basedOn w:val="Standaardalinea-lettertype"/>
    <w:uiPriority w:val="1"/>
    <w:qFormat/>
    <w:rsid w:val="00E6391E"/>
    <w:rPr>
      <w:b/>
      <w:color w:val="439951"/>
    </w:rPr>
  </w:style>
  <w:style w:type="paragraph" w:styleId="Leertipstitel" w:customStyle="1">
    <w:name w:val="•Leertips titel"/>
    <w:qFormat/>
    <w:rsid w:val="006A107E"/>
    <w:pPr>
      <w:pBdr>
        <w:top w:val="single" w:color="439951" w:sz="4" w:space="1"/>
        <w:left w:val="single" w:color="439951" w:sz="4" w:space="4"/>
        <w:bottom w:val="single" w:color="439951" w:sz="4" w:space="1"/>
        <w:right w:val="single" w:color="439951" w:sz="4" w:space="4"/>
      </w:pBdr>
      <w:spacing w:before="280" w:after="70" w:line="280" w:lineRule="exact"/>
    </w:pPr>
    <w:rPr>
      <w:rFonts w:ascii="Arial" w:hAnsi="Arial" w:cs="Noto Sans"/>
      <w:b/>
      <w:bCs/>
      <w:smallCaps/>
      <w:color w:val="439951"/>
      <w:w w:val="108"/>
      <w:sz w:val="20"/>
    </w:rPr>
  </w:style>
  <w:style w:type="paragraph" w:styleId="Verwijzing" w:customStyle="1">
    <w:name w:val="•Verwijzing"/>
    <w:qFormat/>
    <w:rsid w:val="0083414F"/>
    <w:pPr>
      <w:shd w:val="clear" w:color="auto" w:fill="F5C5B5"/>
      <w:spacing w:before="280" w:after="70" w:line="280" w:lineRule="exact"/>
      <w:ind w:left="6804"/>
      <w:jc w:val="right"/>
    </w:pPr>
    <w:rPr>
      <w:rFonts w:ascii="Arial" w:hAnsi="Arial" w:cs="Noto Sans"/>
      <w:b/>
      <w:bCs/>
      <w:smallCaps/>
      <w:color w:val="E5745F"/>
      <w:w w:val="108"/>
      <w:sz w:val="20"/>
    </w:rPr>
  </w:style>
  <w:style w:type="paragraph" w:styleId="Differentiatiekader" w:customStyle="1">
    <w:name w:val="•Differentiatiekader"/>
    <w:basedOn w:val="Scoodlekader"/>
    <w:qFormat/>
    <w:rsid w:val="001B4AAC"/>
    <w:pPr>
      <w:shd w:val="clear" w:color="auto" w:fill="F5C5B5"/>
    </w:pPr>
  </w:style>
  <w:style w:type="paragraph" w:styleId="Lerenlerentitel" w:customStyle="1">
    <w:name w:val="•Leren leren titel"/>
    <w:basedOn w:val="Standaard"/>
    <w:qFormat/>
    <w:rsid w:val="003859BE"/>
    <w:pPr>
      <w:spacing w:before="280" w:line="280" w:lineRule="exact"/>
      <w:ind w:left="284" w:hanging="284"/>
    </w:pPr>
    <w:rPr>
      <w:rFonts w:ascii="Arial" w:hAnsi="Arial" w:cs="Noto Sans"/>
      <w:b/>
      <w:bCs/>
      <w:smallCaps/>
      <w:color w:val="439951"/>
      <w:sz w:val="22"/>
    </w:rPr>
  </w:style>
  <w:style w:type="paragraph" w:styleId="Plattetekst21pt" w:customStyle="1">
    <w:name w:val="•Platte tekst 21pt"/>
    <w:basedOn w:val="Plattetekst"/>
    <w:qFormat/>
    <w:rsid w:val="002A25AD"/>
    <w:pPr>
      <w:spacing w:line="420" w:lineRule="exact"/>
    </w:pPr>
  </w:style>
  <w:style w:type="paragraph" w:styleId="Plattetekstaankruishokje" w:customStyle="1">
    <w:name w:val="•Platte tekst aankruishokje"/>
    <w:basedOn w:val="Plattetekst"/>
    <w:qFormat/>
    <w:rsid w:val="00E1109F"/>
    <w:pPr>
      <w:numPr>
        <w:numId w:val="5"/>
      </w:numPr>
    </w:pPr>
  </w:style>
  <w:style w:type="character" w:styleId="OpmerkingopmakerChar" w:customStyle="1">
    <w:name w:val="•Opmerking_opmaker Char"/>
    <w:basedOn w:val="Standaardalinea-lettertype"/>
    <w:link w:val="Opmerkingopmaker"/>
    <w:rsid w:val="00E676E1"/>
    <w:rPr>
      <w:rFonts w:ascii="Arial" w:hAnsi="Arial" w:cs="Komet Regular"/>
      <w:color w:val="D944CE"/>
      <w:w w:val="101"/>
      <w:sz w:val="22"/>
    </w:rPr>
  </w:style>
  <w:style w:type="character" w:styleId="PlattetekstChar" w:customStyle="1">
    <w:name w:val="•Platte tekst Char"/>
    <w:basedOn w:val="Standaardalinea-lettertype"/>
    <w:link w:val="Plattetekst"/>
    <w:rsid w:val="00E676E1"/>
    <w:rPr>
      <w:rFonts w:ascii="Arial" w:hAnsi="Arial" w:cs="Noto Sans"/>
      <w:color w:val="000000" w:themeColor="text1"/>
      <w:w w:val="108"/>
      <w:sz w:val="20"/>
    </w:rPr>
  </w:style>
  <w:style w:type="character" w:styleId="OplossingChar" w:customStyle="1">
    <w:name w:val="•Oplossing Char"/>
    <w:basedOn w:val="PlattetekstChar"/>
    <w:link w:val="Oplossing"/>
    <w:rsid w:val="00E676E1"/>
    <w:rPr>
      <w:rFonts w:ascii="Arial" w:hAnsi="Arial" w:cs="Komet Regular"/>
      <w:color w:val="00B0F0"/>
      <w:w w:val="101"/>
      <w:sz w:val="22"/>
    </w:rPr>
  </w:style>
  <w:style w:type="character" w:styleId="BijschriftChar" w:customStyle="1">
    <w:name w:val="•Bijschrift Char"/>
    <w:basedOn w:val="PlattetekstChar"/>
    <w:link w:val="Bijschrift"/>
    <w:rsid w:val="00E676E1"/>
    <w:rPr>
      <w:rFonts w:ascii="Arial" w:hAnsi="Arial" w:cs="Noto Sans"/>
      <w:color w:val="000000" w:themeColor="text1"/>
      <w:w w:val="108"/>
      <w:sz w:val="16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8A2134"/>
    <w:rPr>
      <w:rFonts w:ascii="Segoe UI" w:hAnsi="Segoe UI" w:cs="Segoe UI"/>
      <w:sz w:val="18"/>
      <w:szCs w:val="18"/>
    </w:rPr>
  </w:style>
  <w:style w:type="character" w:styleId="BallontekstChar" w:customStyle="1">
    <w:name w:val="Ballontekst Char"/>
    <w:basedOn w:val="Standaardalinea-lettertype"/>
    <w:link w:val="Ballontekst"/>
    <w:uiPriority w:val="99"/>
    <w:semiHidden/>
    <w:rsid w:val="008A2134"/>
    <w:rPr>
      <w:rFonts w:ascii="Segoe UI" w:hAnsi="Segoe UI" w:cs="Segoe UI"/>
      <w:sz w:val="18"/>
      <w:szCs w:val="18"/>
    </w:rPr>
  </w:style>
  <w:style w:type="paragraph" w:styleId="Koptekst">
    <w:name w:val="header"/>
    <w:basedOn w:val="Standaard"/>
    <w:link w:val="KoptekstChar"/>
    <w:uiPriority w:val="99"/>
    <w:rsid w:val="008A2134"/>
    <w:pPr>
      <w:tabs>
        <w:tab w:val="center" w:pos="4536"/>
        <w:tab w:val="right" w:pos="9072"/>
      </w:tabs>
    </w:pPr>
  </w:style>
  <w:style w:type="character" w:styleId="KoptekstChar" w:customStyle="1">
    <w:name w:val="Koptekst Char"/>
    <w:basedOn w:val="Standaardalinea-lettertype"/>
    <w:link w:val="Koptekst"/>
    <w:uiPriority w:val="99"/>
    <w:rsid w:val="008A2134"/>
  </w:style>
  <w:style w:type="paragraph" w:styleId="Voettekst">
    <w:name w:val="footer"/>
    <w:basedOn w:val="Standaard"/>
    <w:link w:val="VoettekstChar"/>
    <w:uiPriority w:val="99"/>
    <w:rsid w:val="008A2134"/>
    <w:pPr>
      <w:tabs>
        <w:tab w:val="center" w:pos="4536"/>
        <w:tab w:val="right" w:pos="9072"/>
      </w:tabs>
    </w:pPr>
  </w:style>
  <w:style w:type="character" w:styleId="VoettekstChar" w:customStyle="1">
    <w:name w:val="Voettekst Char"/>
    <w:basedOn w:val="Standaardalinea-lettertype"/>
    <w:link w:val="Voettekst"/>
    <w:uiPriority w:val="99"/>
    <w:rsid w:val="008A2134"/>
  </w:style>
  <w:style w:type="table" w:styleId="Tabelraster">
    <w:name w:val="Table Grid"/>
    <w:basedOn w:val="Standaardtabel"/>
    <w:uiPriority w:val="59"/>
    <w:rsid w:val="008A2134"/>
    <w:rPr>
      <w:rFonts w:asciiTheme="minorHAnsi" w:hAnsiTheme="minorHAnsi" w:eastAsiaTheme="minorHAnsi" w:cstheme="minorBidi"/>
      <w:sz w:val="22"/>
      <w:szCs w:val="22"/>
      <w:lang w:val="nl-BE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jstalinea">
    <w:name w:val="List Paragraph"/>
    <w:basedOn w:val="Standaard"/>
    <w:uiPriority w:val="34"/>
    <w:qFormat/>
    <w:rsid w:val="008A2134"/>
    <w:pPr>
      <w:spacing w:after="160" w:line="259" w:lineRule="auto"/>
      <w:ind w:left="720"/>
      <w:contextualSpacing/>
    </w:pPr>
    <w:rPr>
      <w:rFonts w:asciiTheme="minorHAnsi" w:hAnsiTheme="minorHAnsi" w:eastAsiaTheme="minorHAnsi" w:cstheme="minorBidi"/>
      <w:sz w:val="22"/>
      <w:szCs w:val="22"/>
      <w:lang w:val="nl-BE" w:eastAsia="en-US"/>
    </w:rPr>
  </w:style>
  <w:style w:type="character" w:styleId="Verwijzingopmerking">
    <w:name w:val="annotation reference"/>
    <w:basedOn w:val="Standaardalinea-lettertype"/>
    <w:uiPriority w:val="99"/>
    <w:semiHidden/>
    <w:rsid w:val="008A2134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rsid w:val="008A2134"/>
    <w:rPr>
      <w:sz w:val="20"/>
      <w:szCs w:val="20"/>
    </w:rPr>
  </w:style>
  <w:style w:type="character" w:styleId="TekstopmerkingChar" w:customStyle="1">
    <w:name w:val="Tekst opmerking Char"/>
    <w:basedOn w:val="Standaardalinea-lettertype"/>
    <w:link w:val="Tekstopmerking"/>
    <w:uiPriority w:val="99"/>
    <w:semiHidden/>
    <w:rsid w:val="008A2134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rsid w:val="008A2134"/>
    <w:rPr>
      <w:b/>
      <w:bCs/>
    </w:rPr>
  </w:style>
  <w:style w:type="character" w:styleId="OnderwerpvanopmerkingChar" w:customStyle="1">
    <w:name w:val="Onderwerp van opmerking Char"/>
    <w:basedOn w:val="TekstopmerkingChar"/>
    <w:link w:val="Onderwerpvanopmerking"/>
    <w:uiPriority w:val="99"/>
    <w:semiHidden/>
    <w:rsid w:val="008A2134"/>
    <w:rPr>
      <w:b/>
      <w:bCs/>
      <w:sz w:val="20"/>
      <w:szCs w:val="20"/>
    </w:rPr>
  </w:style>
  <w:style w:type="paragraph" w:styleId="Default" w:customStyle="1">
    <w:name w:val="Default"/>
    <w:rsid w:val="00491B14"/>
    <w:pPr>
      <w:autoSpaceDE w:val="0"/>
      <w:autoSpaceDN w:val="0"/>
      <w:adjustRightInd w:val="0"/>
    </w:pPr>
    <w:rPr>
      <w:rFonts w:ascii="Trebuchet MS" w:hAnsi="Trebuchet MS" w:cs="Trebuchet MS"/>
      <w:color w:val="000000"/>
      <w:lang w:val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07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rai.Huysmans\Dropbox%20(Plantyn)\2e%20graad%20ASO\BIOLOGIE\6.Practica%20en%20extra%20in%20boek_2uurs\Stijlen\Sjabloon.dotx" TargetMode="Externa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9df7fb12-ae38-4a4f-a07b-dd5e8738547d" xsi:nil="true"/>
    <Linknaarbron xmlns="a39454ab-4223-4e85-8d71-55733c3a9f97">
      <Url xsi:nil="true"/>
      <Description xsi:nil="true"/>
    </Linknaarbron>
    <lcf76f155ced4ddcb4097134ff3c332f xmlns="a39454ab-4223-4e85-8d71-55733c3a9f97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E41B17A44BA340B75A50A101FC2C2E" ma:contentTypeVersion="21" ma:contentTypeDescription="Een nieuw document maken." ma:contentTypeScope="" ma:versionID="dfe67ca8f60db826e1b2c99817eaca67">
  <xsd:schema xmlns:xsd="http://www.w3.org/2001/XMLSchema" xmlns:xs="http://www.w3.org/2001/XMLSchema" xmlns:p="http://schemas.microsoft.com/office/2006/metadata/properties" xmlns:ns1="http://schemas.microsoft.com/sharepoint/v3" xmlns:ns2="a39454ab-4223-4e85-8d71-55733c3a9f97" xmlns:ns3="9df7fb12-ae38-4a4f-a07b-dd5e8738547d" targetNamespace="http://schemas.microsoft.com/office/2006/metadata/properties" ma:root="true" ma:fieldsID="48bca3dec334f321139100a2dccbc2da" ns1:_="" ns2:_="" ns3:_="">
    <xsd:import namespace="http://schemas.microsoft.com/sharepoint/v3"/>
    <xsd:import namespace="a39454ab-4223-4e85-8d71-55733c3a9f97"/>
    <xsd:import namespace="9df7fb12-ae38-4a4f-a07b-dd5e873854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Linknaarbr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Eigenschappen van het geïntegreerd beleid voor naleving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Actie van de gebruikersinterface van het geïntegreerd beleid voor naleving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9454ab-4223-4e85-8d71-55733c3a9f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Length (seconds)" ma:internalName="MediaLengthInSeconds" ma:readOnly="true">
      <xsd:simpleType>
        <xsd:restriction base="dms:Unknown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a2ea5b17-e537-4e5b-898d-fcb314baf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Linknaarbron" ma:index="26" nillable="true" ma:displayName="Link naar bron" ma:format="Hyperlink" ma:internalName="Linknaarbron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7fb12-ae38-4a4f-a07b-dd5e8738547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2670706-152d-48e0-9c01-486f4d6a8723}" ma:internalName="TaxCatchAll" ma:showField="CatchAllData" ma:web="9df7fb12-ae38-4a4f-a07b-dd5e873854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5CEF04-3603-44FE-B7D3-677C84F6FD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0B7B5E-2A04-4D2E-BC7B-8A74988C56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BFBEA54-518B-4460-A2E1-67D862B8738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ABED9A-DD8A-4D85-AC93-87DD4FA65B1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Sjabloon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Saraï Huysmans</dc:creator>
  <cp:lastModifiedBy>Agnes Deboeverie</cp:lastModifiedBy>
  <cp:revision>11</cp:revision>
  <dcterms:created xsi:type="dcterms:W3CDTF">2021-05-18T13:21:00Z</dcterms:created>
  <dcterms:modified xsi:type="dcterms:W3CDTF">2024-10-30T19:27:05Z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0x01010049E41B17A44BA340B75A50A101FC2C2E</vt:lpwstr>
  </property>
  <property fmtid="{D5CDD505-2E9C-101B-9397-08002B2CF9AE}" pid="3" name="MediaServiceImageTags">
    <vt:lpwstr/>
  </property>
</Properties>
</file>